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E395" w14:textId="77777777" w:rsidR="006E7B3D" w:rsidRDefault="006E7B3D" w:rsidP="009422D1">
      <w:pPr>
        <w:keepNext/>
        <w:widowControl/>
        <w:spacing w:line="560" w:lineRule="exact"/>
        <w:jc w:val="center"/>
        <w:outlineLvl w:val="0"/>
        <w:rPr>
          <w:b/>
          <w:sz w:val="36"/>
        </w:rPr>
      </w:pPr>
      <w:r>
        <w:rPr>
          <w:rFonts w:hint="eastAsia"/>
          <w:b/>
          <w:sz w:val="36"/>
        </w:rPr>
        <w:t>企业注销登记申请书</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37"/>
        <w:gridCol w:w="442"/>
        <w:gridCol w:w="59"/>
        <w:gridCol w:w="304"/>
        <w:gridCol w:w="1734"/>
        <w:gridCol w:w="584"/>
        <w:gridCol w:w="590"/>
        <w:gridCol w:w="1256"/>
        <w:gridCol w:w="724"/>
        <w:gridCol w:w="1122"/>
        <w:gridCol w:w="1849"/>
      </w:tblGrid>
      <w:tr w:rsidR="006E7B3D" w14:paraId="5650E1EE" w14:textId="77777777" w:rsidTr="00133D44">
        <w:trPr>
          <w:trHeight w:hRule="exact" w:val="454"/>
          <w:jc w:val="center"/>
        </w:trPr>
        <w:tc>
          <w:tcPr>
            <w:tcW w:w="9901" w:type="dxa"/>
            <w:gridSpan w:val="11"/>
            <w:tcBorders>
              <w:top w:val="single" w:sz="12" w:space="0" w:color="auto"/>
              <w:bottom w:val="single" w:sz="12" w:space="0" w:color="auto"/>
            </w:tcBorders>
            <w:vAlign w:val="center"/>
          </w:tcPr>
          <w:p w14:paraId="027ED227" w14:textId="77777777" w:rsidR="006E7B3D" w:rsidRDefault="006E7B3D" w:rsidP="00133D44">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基本信息（必填项）</w:t>
            </w:r>
          </w:p>
        </w:tc>
      </w:tr>
      <w:tr w:rsidR="006E7B3D" w14:paraId="1443F5AB" w14:textId="77777777" w:rsidTr="006E7B3D">
        <w:trPr>
          <w:trHeight w:hRule="exact" w:val="624"/>
          <w:jc w:val="center"/>
        </w:trPr>
        <w:tc>
          <w:tcPr>
            <w:tcW w:w="1237" w:type="dxa"/>
            <w:tcBorders>
              <w:top w:val="single" w:sz="12" w:space="0" w:color="auto"/>
              <w:bottom w:val="single" w:sz="12" w:space="0" w:color="auto"/>
            </w:tcBorders>
            <w:vAlign w:val="center"/>
          </w:tcPr>
          <w:p w14:paraId="77F85767" w14:textId="77777777" w:rsidR="006E7B3D" w:rsidRDefault="006E7B3D" w:rsidP="00133D44">
            <w:pPr>
              <w:jc w:val="center"/>
            </w:pPr>
            <w:r w:rsidRPr="00235327">
              <w:rPr>
                <w:rFonts w:hint="eastAsia"/>
                <w:spacing w:val="210"/>
                <w:kern w:val="0"/>
                <w:fitText w:val="840" w:id="-869461504"/>
              </w:rPr>
              <w:t>名</w:t>
            </w:r>
            <w:r w:rsidRPr="00235327">
              <w:rPr>
                <w:rFonts w:hint="eastAsia"/>
                <w:kern w:val="0"/>
                <w:fitText w:val="840" w:id="-869461504"/>
              </w:rPr>
              <w:t>称</w:t>
            </w:r>
          </w:p>
        </w:tc>
        <w:tc>
          <w:tcPr>
            <w:tcW w:w="3713" w:type="dxa"/>
            <w:gridSpan w:val="6"/>
            <w:tcBorders>
              <w:top w:val="single" w:sz="12" w:space="0" w:color="auto"/>
              <w:bottom w:val="single" w:sz="12" w:space="0" w:color="auto"/>
            </w:tcBorders>
            <w:vAlign w:val="center"/>
          </w:tcPr>
          <w:p w14:paraId="0D3E0980" w14:textId="77777777" w:rsidR="006E7B3D" w:rsidRDefault="006E7B3D" w:rsidP="006E7B3D">
            <w:pPr>
              <w:jc w:val="center"/>
            </w:pPr>
            <w:r>
              <w:t>{{ CN }}</w:t>
            </w:r>
          </w:p>
        </w:tc>
        <w:tc>
          <w:tcPr>
            <w:tcW w:w="1980" w:type="dxa"/>
            <w:gridSpan w:val="2"/>
            <w:tcBorders>
              <w:top w:val="single" w:sz="12" w:space="0" w:color="auto"/>
              <w:bottom w:val="single" w:sz="12" w:space="0" w:color="auto"/>
            </w:tcBorders>
            <w:vAlign w:val="center"/>
          </w:tcPr>
          <w:p w14:paraId="1FFF2960" w14:textId="77777777" w:rsidR="006E7B3D" w:rsidRDefault="006E7B3D" w:rsidP="00133D44">
            <w:pPr>
              <w:jc w:val="center"/>
            </w:pPr>
            <w:r>
              <w:rPr>
                <w:rFonts w:hint="eastAsia"/>
              </w:rPr>
              <w:t>统一社会信用代码</w:t>
            </w:r>
          </w:p>
        </w:tc>
        <w:tc>
          <w:tcPr>
            <w:tcW w:w="2971" w:type="dxa"/>
            <w:gridSpan w:val="2"/>
            <w:tcBorders>
              <w:top w:val="single" w:sz="12" w:space="0" w:color="auto"/>
              <w:bottom w:val="single" w:sz="12" w:space="0" w:color="auto"/>
            </w:tcBorders>
            <w:vAlign w:val="center"/>
          </w:tcPr>
          <w:p w14:paraId="1AE3125B" w14:textId="77777777" w:rsidR="006E7B3D" w:rsidRDefault="006E7B3D" w:rsidP="00133D44">
            <w:pPr>
              <w:jc w:val="center"/>
            </w:pPr>
            <w:r>
              <w:t xml:space="preserve">{{ </w:t>
            </w:r>
            <w:r>
              <w:rPr>
                <w:rFonts w:eastAsiaTheme="minorEastAsia" w:hint="eastAsia"/>
              </w:rPr>
              <w:t>USCC</w:t>
            </w:r>
            <w:r>
              <w:t xml:space="preserve"> }}</w:t>
            </w:r>
          </w:p>
        </w:tc>
      </w:tr>
      <w:tr w:rsidR="006E7B3D" w14:paraId="08ACA29C" w14:textId="77777777" w:rsidTr="00133D44">
        <w:trPr>
          <w:trHeight w:hRule="exact" w:val="510"/>
          <w:jc w:val="center"/>
        </w:trPr>
        <w:tc>
          <w:tcPr>
            <w:tcW w:w="9901" w:type="dxa"/>
            <w:gridSpan w:val="11"/>
            <w:tcBorders>
              <w:top w:val="single" w:sz="12" w:space="0" w:color="auto"/>
              <w:bottom w:val="single" w:sz="12" w:space="0" w:color="auto"/>
            </w:tcBorders>
            <w:vAlign w:val="center"/>
          </w:tcPr>
          <w:p w14:paraId="0E3454FA" w14:textId="77777777" w:rsidR="006E7B3D" w:rsidRDefault="006E7B3D" w:rsidP="00133D44">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普通注销原因（</w:t>
            </w:r>
            <w:r>
              <w:rPr>
                <w:rFonts w:ascii="黑体" w:eastAsia="黑体" w:hAnsi="宋体" w:hint="eastAsia"/>
                <w:b/>
                <w:bCs/>
                <w:sz w:val="28"/>
                <w:szCs w:val="21"/>
              </w:rPr>
              <w:t>仅限普通注销登记填写,</w:t>
            </w:r>
            <w:r>
              <w:rPr>
                <w:rFonts w:ascii="黑体" w:eastAsia="黑体" w:hAnsi="宋体" w:hint="eastAsia"/>
                <w:b/>
                <w:bCs/>
                <w:sz w:val="28"/>
                <w:szCs w:val="21"/>
                <w:lang w:val="zh-CN"/>
              </w:rPr>
              <w:t>根据企业类型勾选）</w:t>
            </w:r>
          </w:p>
        </w:tc>
      </w:tr>
      <w:tr w:rsidR="006E7B3D" w14:paraId="42C18EEC" w14:textId="77777777" w:rsidTr="00133D44">
        <w:trPr>
          <w:trHeight w:val="2289"/>
          <w:jc w:val="center"/>
        </w:trPr>
        <w:tc>
          <w:tcPr>
            <w:tcW w:w="1738" w:type="dxa"/>
            <w:gridSpan w:val="3"/>
            <w:tcBorders>
              <w:top w:val="single" w:sz="12" w:space="0" w:color="auto"/>
            </w:tcBorders>
            <w:vAlign w:val="center"/>
          </w:tcPr>
          <w:p w14:paraId="61E6FF74" w14:textId="77777777" w:rsidR="006E7B3D" w:rsidRDefault="006E7B3D" w:rsidP="00133D44">
            <w:pPr>
              <w:spacing w:line="360" w:lineRule="exact"/>
              <w:ind w:left="210" w:hangingChars="100" w:hanging="210"/>
              <w:jc w:val="center"/>
              <w:rPr>
                <w:rFonts w:ascii="宋体" w:hAnsi="宋体" w:hint="eastAsia"/>
                <w:bCs/>
                <w:szCs w:val="21"/>
              </w:rPr>
            </w:pPr>
            <w:r>
              <w:rPr>
                <w:rFonts w:ascii="Segoe UI Symbol" w:hAnsi="Segoe UI Symbol" w:cs="Segoe UI Symbol"/>
                <w:bCs/>
                <w:szCs w:val="21"/>
              </w:rPr>
              <w:t>☑</w:t>
            </w:r>
            <w:r>
              <w:rPr>
                <w:rFonts w:ascii="宋体" w:hAnsi="宋体" w:hint="eastAsia"/>
                <w:bCs/>
                <w:szCs w:val="21"/>
              </w:rPr>
              <w:t>有限责任公司</w:t>
            </w:r>
          </w:p>
          <w:p w14:paraId="75E2FB99" w14:textId="77777777" w:rsidR="006E7B3D" w:rsidRDefault="006E7B3D" w:rsidP="00133D44">
            <w:pPr>
              <w:spacing w:line="360" w:lineRule="exact"/>
              <w:ind w:left="210" w:hangingChars="100" w:hanging="210"/>
              <w:jc w:val="center"/>
              <w:rPr>
                <w:rFonts w:ascii="宋体"/>
                <w:bCs/>
                <w:szCs w:val="21"/>
              </w:rPr>
            </w:pPr>
            <w:r>
              <w:rPr>
                <w:rFonts w:ascii="宋体" w:hAnsi="宋体" w:hint="eastAsia"/>
                <w:bCs/>
                <w:szCs w:val="21"/>
              </w:rPr>
              <w:t>及股份有限公司</w:t>
            </w:r>
          </w:p>
        </w:tc>
        <w:tc>
          <w:tcPr>
            <w:tcW w:w="8163" w:type="dxa"/>
            <w:gridSpan w:val="8"/>
            <w:tcBorders>
              <w:top w:val="single" w:sz="12" w:space="0" w:color="auto"/>
            </w:tcBorders>
            <w:vAlign w:val="center"/>
          </w:tcPr>
          <w:p w14:paraId="1FDB2375"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公司章程规定的营业期限届满或其他解散事由出现。</w:t>
            </w:r>
          </w:p>
          <w:p w14:paraId="34EBF12F"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股东决定、股东会、股东大会、外商投资企业（最高权利机构为董事会）董事会决议解散。</w:t>
            </w:r>
          </w:p>
          <w:p w14:paraId="5A905BF5"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因公司合并或者分立需要解散。</w:t>
            </w:r>
          </w:p>
          <w:p w14:paraId="6F24B59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依法被吊销营业执照、责令关闭或者被撤销。</w:t>
            </w:r>
          </w:p>
          <w:p w14:paraId="6E568DA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人民法院依法予以解散。</w:t>
            </w:r>
          </w:p>
          <w:p w14:paraId="098479C3"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被人民法院依法宣告破产。</w:t>
            </w:r>
          </w:p>
          <w:p w14:paraId="3A3FF5B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法律、行政法规规定的其它情形</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bCs/>
                <w:szCs w:val="21"/>
                <w:u w:val="single"/>
              </w:rPr>
              <w:t xml:space="preserve"> </w:t>
            </w:r>
            <w:r>
              <w:rPr>
                <w:rFonts w:ascii="宋体" w:hAnsi="宋体"/>
                <w:bCs/>
                <w:szCs w:val="21"/>
                <w:u w:val="single"/>
                <w:lang w:val="zh-CN"/>
              </w:rPr>
              <w:t xml:space="preserve">   </w:t>
            </w:r>
            <w:r>
              <w:rPr>
                <w:rFonts w:ascii="宋体" w:hAnsi="宋体" w:hint="eastAsia"/>
                <w:bCs/>
                <w:szCs w:val="21"/>
                <w:lang w:val="zh-CN"/>
              </w:rPr>
              <w:t>。</w:t>
            </w:r>
          </w:p>
        </w:tc>
      </w:tr>
      <w:tr w:rsidR="006E7B3D" w14:paraId="39DD6323" w14:textId="77777777" w:rsidTr="00133D44">
        <w:trPr>
          <w:trHeight w:val="1603"/>
          <w:jc w:val="center"/>
        </w:trPr>
        <w:tc>
          <w:tcPr>
            <w:tcW w:w="1738" w:type="dxa"/>
            <w:gridSpan w:val="3"/>
            <w:vAlign w:val="center"/>
          </w:tcPr>
          <w:p w14:paraId="1694C4BC" w14:textId="77777777" w:rsidR="006E7B3D" w:rsidRDefault="006E7B3D" w:rsidP="00133D44">
            <w:pPr>
              <w:autoSpaceDE w:val="0"/>
              <w:autoSpaceDN w:val="0"/>
              <w:adjustRightInd w:val="0"/>
              <w:spacing w:line="360" w:lineRule="exact"/>
              <w:jc w:val="center"/>
              <w:rPr>
                <w:rFonts w:ascii="宋体"/>
                <w:bCs/>
                <w:szCs w:val="21"/>
                <w:lang w:val="zh-CN"/>
              </w:rPr>
            </w:pPr>
            <w:r>
              <w:rPr>
                <w:rFonts w:ascii="宋体" w:hAnsi="宋体" w:hint="eastAsia"/>
                <w:bCs/>
                <w:szCs w:val="21"/>
              </w:rPr>
              <w:t>□</w:t>
            </w:r>
            <w:r>
              <w:rPr>
                <w:rFonts w:ascii="宋体" w:hAnsi="宋体" w:hint="eastAsia"/>
                <w:bCs/>
                <w:spacing w:val="-17"/>
                <w:szCs w:val="21"/>
              </w:rPr>
              <w:t>非公司企业法人</w:t>
            </w:r>
          </w:p>
        </w:tc>
        <w:tc>
          <w:tcPr>
            <w:tcW w:w="8163" w:type="dxa"/>
            <w:gridSpan w:val="8"/>
            <w:vAlign w:val="center"/>
          </w:tcPr>
          <w:p w14:paraId="644C2155"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57A7AD31"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被人民法院依法宣告破产。</w:t>
            </w:r>
          </w:p>
          <w:p w14:paraId="56AC1F8B"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因合并而终止。</w:t>
            </w:r>
          </w:p>
          <w:p w14:paraId="2443032C"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xml:space="preserve">□ </w:t>
            </w:r>
            <w:r>
              <w:rPr>
                <w:rFonts w:ascii="宋体" w:hAnsi="宋体" w:hint="eastAsia"/>
                <w:bCs/>
                <w:szCs w:val="21"/>
                <w:lang w:val="zh-CN"/>
              </w:rPr>
              <w:t>法律、行政法规规定的其它情形</w:t>
            </w:r>
            <w:r>
              <w:rPr>
                <w:rFonts w:ascii="宋体" w:hAnsi="宋体" w:hint="eastAsia"/>
                <w:bCs/>
                <w:szCs w:val="21"/>
                <w:u w:val="single"/>
              </w:rPr>
              <w:t xml:space="preserve">                          </w:t>
            </w:r>
            <w:r>
              <w:rPr>
                <w:rFonts w:ascii="宋体" w:hAnsi="宋体" w:hint="eastAsia"/>
                <w:bCs/>
                <w:szCs w:val="21"/>
                <w:lang w:val="zh-CN"/>
              </w:rPr>
              <w:t xml:space="preserve">。                    </w:t>
            </w:r>
            <w:r>
              <w:rPr>
                <w:rFonts w:ascii="宋体" w:hAnsi="宋体" w:hint="eastAsia"/>
                <w:bCs/>
                <w:szCs w:val="21"/>
              </w:rPr>
              <w:t xml:space="preserve">  </w:t>
            </w:r>
            <w:r>
              <w:rPr>
                <w:rFonts w:ascii="宋体" w:hAnsi="宋体" w:hint="eastAsia"/>
                <w:bCs/>
                <w:szCs w:val="21"/>
                <w:lang w:val="zh-CN"/>
              </w:rPr>
              <w:t xml:space="preserve">    </w:t>
            </w:r>
          </w:p>
        </w:tc>
      </w:tr>
      <w:tr w:rsidR="006E7B3D" w14:paraId="742328E1" w14:textId="77777777" w:rsidTr="00133D44">
        <w:trPr>
          <w:trHeight w:val="2337"/>
          <w:jc w:val="center"/>
        </w:trPr>
        <w:tc>
          <w:tcPr>
            <w:tcW w:w="1738" w:type="dxa"/>
            <w:gridSpan w:val="3"/>
            <w:vAlign w:val="center"/>
          </w:tcPr>
          <w:p w14:paraId="7D30F95F" w14:textId="77777777" w:rsidR="006E7B3D" w:rsidRDefault="006E7B3D" w:rsidP="00133D44">
            <w:pPr>
              <w:autoSpaceDE w:val="0"/>
              <w:autoSpaceDN w:val="0"/>
              <w:adjustRightInd w:val="0"/>
              <w:spacing w:line="360" w:lineRule="exact"/>
              <w:jc w:val="center"/>
              <w:rPr>
                <w:rFonts w:ascii="宋体"/>
                <w:bCs/>
                <w:szCs w:val="21"/>
                <w:lang w:val="zh-CN"/>
              </w:rPr>
            </w:pPr>
            <w:r>
              <w:rPr>
                <w:rFonts w:ascii="宋体" w:hAnsi="宋体" w:hint="eastAsia"/>
                <w:bCs/>
                <w:szCs w:val="21"/>
              </w:rPr>
              <w:t>□合伙企业</w:t>
            </w:r>
          </w:p>
        </w:tc>
        <w:tc>
          <w:tcPr>
            <w:tcW w:w="8163" w:type="dxa"/>
            <w:gridSpan w:val="8"/>
            <w:vAlign w:val="center"/>
          </w:tcPr>
          <w:p w14:paraId="5ADBB289"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合伙期限届满，合伙人决定不再经营。</w:t>
            </w:r>
          </w:p>
          <w:p w14:paraId="395D29E1"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合伙协议约定的解散事由出现。</w:t>
            </w:r>
          </w:p>
          <w:p w14:paraId="461C7D19"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全体合伙人决定解散。</w:t>
            </w:r>
          </w:p>
          <w:p w14:paraId="4DF7F230"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合伙人已不具备法定人数满三十天。</w:t>
            </w:r>
          </w:p>
          <w:p w14:paraId="3C12E791"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合伙协议约定的合伙目的已经实现或者无法实现。</w:t>
            </w:r>
          </w:p>
          <w:p w14:paraId="3C4A6E22"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0E6FDAA2" w14:textId="77777777" w:rsidR="006E7B3D" w:rsidRDefault="006E7B3D" w:rsidP="00133D44">
            <w:pPr>
              <w:spacing w:line="360" w:lineRule="exact"/>
              <w:ind w:firstLineChars="100" w:firstLine="210"/>
              <w:rPr>
                <w:rFonts w:ascii="宋体"/>
                <w:bCs/>
                <w:szCs w:val="21"/>
              </w:rPr>
            </w:pPr>
            <w:r>
              <w:rPr>
                <w:rFonts w:ascii="宋体" w:hAnsi="宋体" w:hint="eastAsia"/>
                <w:bCs/>
                <w:szCs w:val="21"/>
              </w:rPr>
              <w:t xml:space="preserve">□ </w:t>
            </w:r>
            <w:r>
              <w:rPr>
                <w:rFonts w:ascii="宋体" w:hAnsi="宋体" w:hint="eastAsia"/>
                <w:bCs/>
                <w:szCs w:val="21"/>
                <w:lang w:val="zh-CN"/>
              </w:rPr>
              <w:t>法律、行政法规规定的其它原因</w:t>
            </w:r>
            <w:r>
              <w:rPr>
                <w:rFonts w:ascii="宋体" w:hAnsi="宋体" w:hint="eastAsia"/>
                <w:bCs/>
                <w:szCs w:val="21"/>
              </w:rPr>
              <w:t xml:space="preserve"> </w:t>
            </w:r>
            <w:r>
              <w:rPr>
                <w:rFonts w:ascii="宋体" w:hAnsi="宋体"/>
                <w:bCs/>
                <w:szCs w:val="21"/>
                <w:u w:val="single"/>
              </w:rPr>
              <w:t xml:space="preserve">                         </w:t>
            </w:r>
            <w:r>
              <w:rPr>
                <w:rFonts w:ascii="宋体" w:hAnsi="宋体" w:hint="eastAsia"/>
                <w:bCs/>
                <w:szCs w:val="21"/>
                <w:lang w:val="zh-CN"/>
              </w:rPr>
              <w:t xml:space="preserve">。                          </w:t>
            </w:r>
          </w:p>
        </w:tc>
      </w:tr>
      <w:tr w:rsidR="006E7B3D" w14:paraId="7132F549" w14:textId="77777777" w:rsidTr="00133D44">
        <w:trPr>
          <w:trHeight w:val="1212"/>
          <w:jc w:val="center"/>
        </w:trPr>
        <w:tc>
          <w:tcPr>
            <w:tcW w:w="1738" w:type="dxa"/>
            <w:gridSpan w:val="3"/>
            <w:tcBorders>
              <w:bottom w:val="single" w:sz="12" w:space="0" w:color="auto"/>
            </w:tcBorders>
            <w:vAlign w:val="center"/>
          </w:tcPr>
          <w:p w14:paraId="03E42A24" w14:textId="77777777" w:rsidR="006E7B3D" w:rsidRDefault="006E7B3D" w:rsidP="00133D44">
            <w:pPr>
              <w:spacing w:line="360" w:lineRule="exact"/>
              <w:ind w:left="210" w:hangingChars="100" w:hanging="210"/>
              <w:jc w:val="center"/>
              <w:rPr>
                <w:rFonts w:ascii="宋体"/>
                <w:bCs/>
                <w:szCs w:val="21"/>
              </w:rPr>
            </w:pPr>
            <w:r>
              <w:rPr>
                <w:rFonts w:ascii="宋体" w:hAnsi="宋体" w:hint="eastAsia"/>
                <w:bCs/>
                <w:szCs w:val="21"/>
              </w:rPr>
              <w:t>□个人独资企业</w:t>
            </w:r>
          </w:p>
        </w:tc>
        <w:tc>
          <w:tcPr>
            <w:tcW w:w="8163" w:type="dxa"/>
            <w:gridSpan w:val="8"/>
            <w:tcBorders>
              <w:bottom w:val="single" w:sz="12" w:space="0" w:color="auto"/>
            </w:tcBorders>
            <w:vAlign w:val="center"/>
          </w:tcPr>
          <w:p w14:paraId="633157DB"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投资人决定解散。</w:t>
            </w:r>
          </w:p>
          <w:p w14:paraId="77044FE9"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投资人死亡或者被宣告死亡，无继承人或者继承人决定放弃继承。</w:t>
            </w:r>
          </w:p>
          <w:p w14:paraId="7B7A984D"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被依法吊销营业执照。</w:t>
            </w:r>
          </w:p>
          <w:p w14:paraId="2931A927" w14:textId="77777777" w:rsidR="006E7B3D" w:rsidRDefault="006E7B3D" w:rsidP="00133D44">
            <w:pPr>
              <w:spacing w:line="360" w:lineRule="exact"/>
              <w:ind w:firstLineChars="100" w:firstLine="210"/>
              <w:rPr>
                <w:rFonts w:ascii="宋体" w:hAnsi="宋体" w:hint="eastAsia"/>
                <w:bCs/>
                <w:szCs w:val="21"/>
              </w:rPr>
            </w:pPr>
            <w:r>
              <w:rPr>
                <w:rFonts w:ascii="宋体" w:hAnsi="宋体" w:hint="eastAsia"/>
                <w:bCs/>
                <w:szCs w:val="21"/>
              </w:rPr>
              <w:t xml:space="preserve">□ 法律、行政法规规定的其他情形 </w:t>
            </w:r>
            <w:r>
              <w:rPr>
                <w:rFonts w:ascii="宋体" w:hAnsi="宋体"/>
                <w:bCs/>
                <w:szCs w:val="21"/>
                <w:u w:val="single"/>
              </w:rPr>
              <w:t xml:space="preserve">                         </w:t>
            </w:r>
            <w:r>
              <w:rPr>
                <w:rFonts w:ascii="宋体" w:hAnsi="宋体" w:hint="eastAsia"/>
                <w:bCs/>
                <w:szCs w:val="21"/>
              </w:rPr>
              <w:t xml:space="preserve">。 </w:t>
            </w:r>
            <w:r>
              <w:rPr>
                <w:rFonts w:ascii="宋体" w:hAnsi="宋体" w:hint="eastAsia"/>
                <w:bCs/>
                <w:szCs w:val="21"/>
                <w:lang w:val="zh-CN"/>
              </w:rPr>
              <w:t xml:space="preserve">                         </w:t>
            </w:r>
            <w:r>
              <w:rPr>
                <w:rFonts w:ascii="宋体" w:hAnsi="宋体" w:hint="eastAsia"/>
                <w:bCs/>
                <w:szCs w:val="21"/>
              </w:rPr>
              <w:t xml:space="preserve"> </w:t>
            </w:r>
          </w:p>
        </w:tc>
      </w:tr>
      <w:tr w:rsidR="006E7B3D" w14:paraId="4BA5F4A5" w14:textId="77777777" w:rsidTr="00133D44">
        <w:trPr>
          <w:trHeight w:val="455"/>
          <w:jc w:val="center"/>
        </w:trPr>
        <w:tc>
          <w:tcPr>
            <w:tcW w:w="9901" w:type="dxa"/>
            <w:gridSpan w:val="11"/>
            <w:tcBorders>
              <w:top w:val="single" w:sz="12" w:space="0" w:color="auto"/>
              <w:bottom w:val="single" w:sz="12" w:space="0" w:color="auto"/>
            </w:tcBorders>
            <w:vAlign w:val="center"/>
          </w:tcPr>
          <w:p w14:paraId="4AF8F398" w14:textId="77777777" w:rsidR="006E7B3D" w:rsidRDefault="006E7B3D" w:rsidP="00133D44">
            <w:pPr>
              <w:autoSpaceDE w:val="0"/>
              <w:autoSpaceDN w:val="0"/>
              <w:adjustRightInd w:val="0"/>
              <w:spacing w:line="400" w:lineRule="exact"/>
              <w:jc w:val="center"/>
              <w:rPr>
                <w:rFonts w:ascii="宋体"/>
                <w:b/>
                <w:bCs/>
                <w:szCs w:val="21"/>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w:t>
            </w:r>
            <w:r>
              <w:rPr>
                <w:rFonts w:ascii="黑体" w:eastAsia="黑体" w:hAnsi="宋体" w:hint="eastAsia"/>
                <w:b/>
                <w:bCs/>
                <w:sz w:val="28"/>
                <w:szCs w:val="21"/>
              </w:rPr>
              <w:t>仅限普通注销登记填写</w:t>
            </w:r>
            <w:r>
              <w:rPr>
                <w:rFonts w:ascii="黑体" w:eastAsia="黑体" w:hAnsi="宋体" w:hint="eastAsia"/>
                <w:b/>
                <w:bCs/>
                <w:sz w:val="28"/>
                <w:szCs w:val="21"/>
                <w:lang w:val="zh-CN"/>
              </w:rPr>
              <w:t>）</w:t>
            </w:r>
          </w:p>
        </w:tc>
      </w:tr>
      <w:tr w:rsidR="006E7B3D" w14:paraId="48ACB72C" w14:textId="77777777" w:rsidTr="00133D44">
        <w:trPr>
          <w:trHeight w:val="1590"/>
          <w:jc w:val="center"/>
        </w:trPr>
        <w:tc>
          <w:tcPr>
            <w:tcW w:w="2042" w:type="dxa"/>
            <w:gridSpan w:val="4"/>
            <w:tcBorders>
              <w:top w:val="single" w:sz="12" w:space="0" w:color="auto"/>
              <w:bottom w:val="single" w:sz="12" w:space="0" w:color="auto"/>
            </w:tcBorders>
            <w:vAlign w:val="center"/>
          </w:tcPr>
          <w:p w14:paraId="38A74365" w14:textId="77777777" w:rsidR="006E7B3D" w:rsidRDefault="006E7B3D" w:rsidP="00133D44">
            <w:pPr>
              <w:spacing w:line="320" w:lineRule="exact"/>
              <w:jc w:val="center"/>
              <w:rPr>
                <w:rFonts w:ascii="宋体"/>
                <w:bCs/>
                <w:szCs w:val="21"/>
              </w:rPr>
            </w:pPr>
            <w:r>
              <w:rPr>
                <w:rFonts w:ascii="宋体" w:hAnsi="宋体" w:hint="eastAsia"/>
                <w:bCs/>
                <w:szCs w:val="21"/>
              </w:rPr>
              <w:t>公告情况</w:t>
            </w:r>
            <w:r>
              <w:rPr>
                <w:rFonts w:ascii="宋体" w:hAnsi="宋体" w:hint="eastAsia"/>
                <w:bCs/>
                <w:szCs w:val="21"/>
                <w:lang w:val="zh-CN"/>
              </w:rPr>
              <w:t>(内资非公司企业法人、个人独资企业无须填写)</w:t>
            </w:r>
          </w:p>
        </w:tc>
        <w:tc>
          <w:tcPr>
            <w:tcW w:w="7859" w:type="dxa"/>
            <w:gridSpan w:val="7"/>
            <w:tcBorders>
              <w:top w:val="single" w:sz="12" w:space="0" w:color="auto"/>
              <w:bottom w:val="single" w:sz="12" w:space="0" w:color="auto"/>
            </w:tcBorders>
            <w:vAlign w:val="center"/>
          </w:tcPr>
          <w:p w14:paraId="03D15149" w14:textId="63CF5CBD" w:rsidR="006E7B3D" w:rsidRDefault="00047173" w:rsidP="00133D44">
            <w:pPr>
              <w:autoSpaceDE w:val="0"/>
              <w:autoSpaceDN w:val="0"/>
              <w:adjustRightInd w:val="0"/>
              <w:spacing w:line="360" w:lineRule="exact"/>
              <w:jc w:val="left"/>
              <w:rPr>
                <w:rFonts w:ascii="宋体" w:hAnsi="宋体" w:hint="eastAsia"/>
                <w:bCs/>
                <w:szCs w:val="21"/>
                <w:lang w:val="zh-CN"/>
              </w:rPr>
            </w:pPr>
            <w:r>
              <w:rPr>
                <w:rFonts w:ascii="宋体" w:hAnsi="宋体" w:hint="eastAsia"/>
                <w:bCs/>
                <w:szCs w:val="21"/>
              </w:rPr>
              <w:t>□</w:t>
            </w:r>
            <w:r w:rsidR="006E7B3D">
              <w:rPr>
                <w:rFonts w:ascii="宋体" w:hint="eastAsia"/>
                <w:bCs/>
                <w:szCs w:val="21"/>
              </w:rPr>
              <w:t xml:space="preserve">通过国家企业信用信息公示系统公告        </w:t>
            </w:r>
            <w:r w:rsidR="006E7B3D">
              <w:rPr>
                <w:rFonts w:ascii="宋体"/>
                <w:bCs/>
                <w:szCs w:val="21"/>
              </w:rPr>
              <w:t xml:space="preserve"> </w:t>
            </w:r>
            <w:r w:rsidR="006E7B3D">
              <w:rPr>
                <w:rFonts w:ascii="宋体" w:hAnsi="宋体" w:hint="eastAsia"/>
                <w:bCs/>
                <w:szCs w:val="21"/>
                <w:lang w:val="zh-CN"/>
              </w:rPr>
              <w:t>公告日期:</w:t>
            </w:r>
          </w:p>
          <w:p w14:paraId="10281DF6" w14:textId="77777777" w:rsidR="006E7B3D" w:rsidRDefault="006E7B3D" w:rsidP="00133D44"/>
          <w:p w14:paraId="6E1221EF" w14:textId="77777777" w:rsidR="006E7B3D" w:rsidRDefault="006E7B3D" w:rsidP="00133D44">
            <w:pPr>
              <w:spacing w:line="300" w:lineRule="exact"/>
              <w:rPr>
                <w:rFonts w:ascii="宋体"/>
                <w:bCs/>
                <w:szCs w:val="21"/>
                <w:lang w:val="zh-CN"/>
              </w:rPr>
            </w:pPr>
            <w:r>
              <w:rPr>
                <w:rFonts w:ascii="宋体" w:hAnsi="宋体" w:hint="eastAsia"/>
                <w:bCs/>
                <w:szCs w:val="21"/>
              </w:rPr>
              <w:t>□</w:t>
            </w:r>
            <w:r>
              <w:rPr>
                <w:rFonts w:ascii="宋体" w:hint="eastAsia"/>
                <w:bCs/>
                <w:szCs w:val="21"/>
              </w:rPr>
              <w:t>通过报纸</w:t>
            </w:r>
            <w:r>
              <w:rPr>
                <w:rFonts w:ascii="宋体" w:hAnsi="宋体" w:hint="eastAsia"/>
                <w:bCs/>
                <w:szCs w:val="21"/>
                <w:lang w:val="zh-CN"/>
              </w:rPr>
              <w:t>公告</w:t>
            </w:r>
            <w:r>
              <w:rPr>
                <w:rFonts w:ascii="宋体" w:hAnsi="宋体" w:hint="eastAsia"/>
                <w:bCs/>
                <w:szCs w:val="21"/>
              </w:rPr>
              <w:t xml:space="preserve"> </w:t>
            </w:r>
            <w:r>
              <w:rPr>
                <w:rFonts w:ascii="宋体" w:hAnsi="宋体" w:hint="eastAsia"/>
                <w:bCs/>
                <w:szCs w:val="21"/>
                <w:lang w:val="zh-CN"/>
              </w:rPr>
              <w:t>报纸名称：</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rPr>
              <w:t xml:space="preserve"> </w:t>
            </w:r>
            <w:r>
              <w:rPr>
                <w:rFonts w:ascii="宋体" w:hAnsi="宋体"/>
                <w:bCs/>
                <w:szCs w:val="21"/>
              </w:rPr>
              <w:t xml:space="preserve"> </w:t>
            </w:r>
            <w:r>
              <w:rPr>
                <w:rFonts w:ascii="宋体" w:hAnsi="宋体" w:hint="eastAsia"/>
                <w:bCs/>
                <w:szCs w:val="21"/>
                <w:lang w:val="zh-CN"/>
              </w:rPr>
              <w:t>公告日期:</w:t>
            </w:r>
          </w:p>
        </w:tc>
      </w:tr>
      <w:tr w:rsidR="006E7B3D" w14:paraId="71F81275" w14:textId="77777777" w:rsidTr="00133D44">
        <w:trPr>
          <w:trHeight w:val="1134"/>
          <w:jc w:val="center"/>
        </w:trPr>
        <w:tc>
          <w:tcPr>
            <w:tcW w:w="9901" w:type="dxa"/>
            <w:gridSpan w:val="11"/>
            <w:tcBorders>
              <w:top w:val="single" w:sz="12" w:space="0" w:color="auto"/>
              <w:left w:val="nil"/>
              <w:bottom w:val="nil"/>
              <w:right w:val="nil"/>
            </w:tcBorders>
            <w:vAlign w:val="center"/>
          </w:tcPr>
          <w:p w14:paraId="24FBFBD0" w14:textId="77777777" w:rsidR="006E7B3D" w:rsidRDefault="006E7B3D" w:rsidP="00133D44">
            <w:pPr>
              <w:spacing w:line="300" w:lineRule="exact"/>
              <w:rPr>
                <w:rFonts w:ascii="宋体" w:hAnsi="宋体" w:hint="eastAsia"/>
                <w:szCs w:val="21"/>
                <w:lang w:val="zh-CN"/>
              </w:rPr>
            </w:pPr>
            <w:r>
              <w:rPr>
                <w:rFonts w:ascii="宋体" w:hAnsi="宋体" w:hint="eastAsia"/>
                <w:szCs w:val="21"/>
                <w:lang w:val="zh-CN"/>
              </w:rPr>
              <w:t>注：本申请书</w:t>
            </w:r>
            <w:r>
              <w:rPr>
                <w:rFonts w:hint="eastAsia"/>
              </w:rPr>
              <w:t>适用于公司、非公司企业法人、合伙企业（以上类型包含内资和外资）、个人独资企业办理注销登记。</w:t>
            </w:r>
          </w:p>
        </w:tc>
      </w:tr>
      <w:tr w:rsidR="006E7B3D" w14:paraId="27D4ADA2" w14:textId="77777777" w:rsidTr="00133D44">
        <w:trPr>
          <w:trHeight w:hRule="exact" w:val="830"/>
          <w:jc w:val="center"/>
        </w:trPr>
        <w:tc>
          <w:tcPr>
            <w:tcW w:w="2042" w:type="dxa"/>
            <w:gridSpan w:val="4"/>
            <w:tcBorders>
              <w:top w:val="single" w:sz="12" w:space="0" w:color="auto"/>
              <w:bottom w:val="single" w:sz="4" w:space="0" w:color="auto"/>
              <w:right w:val="single" w:sz="4" w:space="0" w:color="auto"/>
            </w:tcBorders>
            <w:vAlign w:val="center"/>
          </w:tcPr>
          <w:p w14:paraId="54E8FFAC" w14:textId="77777777" w:rsidR="006E7B3D" w:rsidRDefault="006E7B3D" w:rsidP="00133D44">
            <w:pPr>
              <w:spacing w:line="340" w:lineRule="exact"/>
              <w:jc w:val="center"/>
              <w:rPr>
                <w:rFonts w:ascii="宋体"/>
                <w:bCs/>
                <w:szCs w:val="21"/>
                <w:lang w:val="zh-CN"/>
              </w:rPr>
            </w:pPr>
            <w:r>
              <w:rPr>
                <w:rFonts w:hint="eastAsia"/>
                <w:szCs w:val="21"/>
              </w:rPr>
              <w:lastRenderedPageBreak/>
              <w:t>分支机构注销登记情况</w:t>
            </w:r>
          </w:p>
        </w:tc>
        <w:tc>
          <w:tcPr>
            <w:tcW w:w="7859" w:type="dxa"/>
            <w:gridSpan w:val="7"/>
            <w:tcBorders>
              <w:top w:val="single" w:sz="12" w:space="0" w:color="auto"/>
              <w:left w:val="single" w:sz="4" w:space="0" w:color="auto"/>
              <w:bottom w:val="single" w:sz="4" w:space="0" w:color="auto"/>
            </w:tcBorders>
            <w:vAlign w:val="center"/>
          </w:tcPr>
          <w:p w14:paraId="09A55C5A" w14:textId="77777777" w:rsidR="006E7B3D" w:rsidRDefault="006E7B3D" w:rsidP="00133D44">
            <w:pPr>
              <w:spacing w:line="300" w:lineRule="exact"/>
              <w:rPr>
                <w:rFonts w:ascii="宋体"/>
                <w:bCs/>
                <w:szCs w:val="21"/>
                <w:lang w:val="zh-CN"/>
              </w:rPr>
            </w:pPr>
            <w:r>
              <w:rPr>
                <w:rFonts w:ascii="宋体" w:hAnsi="宋体" w:hint="eastAsia"/>
                <w:bCs/>
                <w:szCs w:val="21"/>
              </w:rPr>
              <w:t xml:space="preserve">  □</w:t>
            </w:r>
            <w:r>
              <w:rPr>
                <w:szCs w:val="21"/>
              </w:rPr>
              <w:t xml:space="preserve"> </w:t>
            </w:r>
            <w:r>
              <w:rPr>
                <w:rFonts w:hint="eastAsia"/>
                <w:szCs w:val="21"/>
              </w:rPr>
              <w:t>已注销完毕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Segoe UI Symbol" w:hAnsi="Segoe UI Symbol" w:cs="Segoe UI Symbol"/>
                <w:bCs/>
                <w:szCs w:val="21"/>
              </w:rPr>
              <w:t>☑</w:t>
            </w:r>
            <w:r>
              <w:rPr>
                <w:rFonts w:hint="eastAsia"/>
                <w:szCs w:val="21"/>
              </w:rPr>
              <w:t>无分支机构</w:t>
            </w:r>
          </w:p>
        </w:tc>
      </w:tr>
      <w:tr w:rsidR="006E7B3D" w14:paraId="000FA7B5" w14:textId="77777777" w:rsidTr="00133D44">
        <w:trPr>
          <w:trHeight w:hRule="exact" w:val="830"/>
          <w:jc w:val="center"/>
        </w:trPr>
        <w:tc>
          <w:tcPr>
            <w:tcW w:w="2042" w:type="dxa"/>
            <w:gridSpan w:val="4"/>
            <w:tcBorders>
              <w:top w:val="single" w:sz="4" w:space="0" w:color="auto"/>
              <w:bottom w:val="single" w:sz="4" w:space="0" w:color="auto"/>
              <w:right w:val="single" w:sz="4" w:space="0" w:color="auto"/>
            </w:tcBorders>
            <w:vAlign w:val="center"/>
          </w:tcPr>
          <w:p w14:paraId="2515D786" w14:textId="77777777" w:rsidR="006E7B3D" w:rsidRDefault="006E7B3D" w:rsidP="00133D44">
            <w:pPr>
              <w:autoSpaceDE w:val="0"/>
              <w:autoSpaceDN w:val="0"/>
              <w:adjustRightInd w:val="0"/>
              <w:spacing w:line="300" w:lineRule="exact"/>
              <w:jc w:val="center"/>
              <w:rPr>
                <w:szCs w:val="21"/>
              </w:rPr>
            </w:pPr>
            <w:r>
              <w:rPr>
                <w:rFonts w:ascii="宋体" w:hAnsi="宋体" w:hint="eastAsia"/>
                <w:bCs/>
                <w:szCs w:val="21"/>
                <w:lang w:val="zh-CN"/>
              </w:rPr>
              <w:t>债权债务清理情况</w:t>
            </w:r>
          </w:p>
        </w:tc>
        <w:tc>
          <w:tcPr>
            <w:tcW w:w="7859" w:type="dxa"/>
            <w:gridSpan w:val="7"/>
            <w:tcBorders>
              <w:top w:val="single" w:sz="4" w:space="0" w:color="auto"/>
              <w:left w:val="single" w:sz="4" w:space="0" w:color="auto"/>
              <w:bottom w:val="single" w:sz="4" w:space="0" w:color="auto"/>
            </w:tcBorders>
            <w:vAlign w:val="center"/>
          </w:tcPr>
          <w:p w14:paraId="51FA07F2" w14:textId="77777777" w:rsidR="006E7B3D" w:rsidRDefault="006E7B3D" w:rsidP="00133D44">
            <w:pPr>
              <w:spacing w:line="30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ascii="宋体" w:hAnsi="宋体" w:hint="eastAsia"/>
                <w:bCs/>
                <w:szCs w:val="21"/>
              </w:rPr>
              <w:t>□</w:t>
            </w:r>
            <w:r>
              <w:rPr>
                <w:rFonts w:ascii="宋体" w:hAnsi="宋体"/>
                <w:bCs/>
                <w:szCs w:val="21"/>
                <w:lang w:val="zh-CN"/>
              </w:rPr>
              <w:t xml:space="preserve"> </w:t>
            </w:r>
            <w:r>
              <w:rPr>
                <w:rFonts w:ascii="宋体" w:hAnsi="宋体" w:hint="eastAsia"/>
                <w:bCs/>
                <w:szCs w:val="21"/>
              </w:rPr>
              <w:t>已清理完毕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Segoe UI Symbol" w:hAnsi="Segoe UI Symbol" w:cs="Segoe UI Symbol"/>
                <w:bCs/>
                <w:szCs w:val="21"/>
              </w:rPr>
              <w:t>☑</w:t>
            </w:r>
            <w:r>
              <w:rPr>
                <w:rFonts w:ascii="宋体" w:hAnsi="宋体"/>
                <w:bCs/>
                <w:szCs w:val="21"/>
                <w:lang w:val="zh-CN"/>
              </w:rPr>
              <w:t xml:space="preserve"> </w:t>
            </w:r>
            <w:r>
              <w:rPr>
                <w:rFonts w:ascii="宋体" w:hAnsi="宋体" w:hint="eastAsia"/>
                <w:bCs/>
                <w:szCs w:val="21"/>
                <w:lang w:val="zh-CN"/>
              </w:rPr>
              <w:t>无债权债务</w:t>
            </w:r>
          </w:p>
        </w:tc>
      </w:tr>
      <w:tr w:rsidR="006E7B3D" w14:paraId="0738FA3F" w14:textId="77777777" w:rsidTr="00133D44">
        <w:trPr>
          <w:trHeight w:hRule="exact" w:val="783"/>
          <w:jc w:val="center"/>
        </w:trPr>
        <w:tc>
          <w:tcPr>
            <w:tcW w:w="2042" w:type="dxa"/>
            <w:gridSpan w:val="4"/>
            <w:tcBorders>
              <w:top w:val="single" w:sz="4" w:space="0" w:color="auto"/>
              <w:bottom w:val="single" w:sz="4" w:space="0" w:color="auto"/>
              <w:right w:val="single" w:sz="4" w:space="0" w:color="auto"/>
            </w:tcBorders>
            <w:vAlign w:val="center"/>
          </w:tcPr>
          <w:p w14:paraId="73A18798" w14:textId="77777777" w:rsidR="006E7B3D" w:rsidRDefault="006E7B3D" w:rsidP="00133D44">
            <w:pPr>
              <w:jc w:val="center"/>
              <w:rPr>
                <w:szCs w:val="21"/>
              </w:rPr>
            </w:pPr>
            <w:r>
              <w:rPr>
                <w:rFonts w:hint="eastAsia"/>
                <w:szCs w:val="21"/>
              </w:rPr>
              <w:t>清税情况</w:t>
            </w:r>
          </w:p>
        </w:tc>
        <w:tc>
          <w:tcPr>
            <w:tcW w:w="7859" w:type="dxa"/>
            <w:gridSpan w:val="7"/>
            <w:tcBorders>
              <w:top w:val="single" w:sz="4" w:space="0" w:color="auto"/>
              <w:left w:val="single" w:sz="4" w:space="0" w:color="auto"/>
              <w:bottom w:val="single" w:sz="4" w:space="0" w:color="auto"/>
            </w:tcBorders>
            <w:vAlign w:val="center"/>
          </w:tcPr>
          <w:p w14:paraId="16DBBEF2" w14:textId="77777777" w:rsidR="006E7B3D" w:rsidRDefault="006E7B3D" w:rsidP="00133D44">
            <w:pPr>
              <w:spacing w:line="300" w:lineRule="exact"/>
              <w:rPr>
                <w:rFonts w:ascii="宋体"/>
                <w:bCs/>
                <w:szCs w:val="21"/>
              </w:rPr>
            </w:pPr>
            <w:r>
              <w:rPr>
                <w:szCs w:val="21"/>
              </w:rPr>
              <w:t xml:space="preserve">  </w:t>
            </w:r>
            <w:r>
              <w:rPr>
                <w:rFonts w:ascii="Segoe UI Symbol" w:hAnsi="Segoe UI Symbol" w:cs="Segoe UI Symbol"/>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未涉及纳税义务</w:t>
            </w:r>
          </w:p>
        </w:tc>
      </w:tr>
      <w:tr w:rsidR="006E7B3D" w14:paraId="7F272609" w14:textId="77777777" w:rsidTr="00133D44">
        <w:trPr>
          <w:trHeight w:hRule="exact" w:val="779"/>
          <w:jc w:val="center"/>
        </w:trPr>
        <w:tc>
          <w:tcPr>
            <w:tcW w:w="2042" w:type="dxa"/>
            <w:gridSpan w:val="4"/>
            <w:tcBorders>
              <w:top w:val="single" w:sz="4" w:space="0" w:color="auto"/>
              <w:bottom w:val="single" w:sz="4" w:space="0" w:color="auto"/>
              <w:right w:val="single" w:sz="4" w:space="0" w:color="auto"/>
            </w:tcBorders>
            <w:vAlign w:val="center"/>
          </w:tcPr>
          <w:p w14:paraId="2FE4FC6F" w14:textId="77777777" w:rsidR="006E7B3D" w:rsidRDefault="006E7B3D" w:rsidP="00133D44">
            <w:pPr>
              <w:jc w:val="center"/>
              <w:rPr>
                <w:szCs w:val="21"/>
              </w:rPr>
            </w:pPr>
            <w:r>
              <w:rPr>
                <w:rFonts w:hint="eastAsia"/>
                <w:szCs w:val="21"/>
              </w:rPr>
              <w:t>对外投资清理情况</w:t>
            </w:r>
          </w:p>
        </w:tc>
        <w:tc>
          <w:tcPr>
            <w:tcW w:w="7859" w:type="dxa"/>
            <w:gridSpan w:val="7"/>
            <w:tcBorders>
              <w:top w:val="single" w:sz="4" w:space="0" w:color="auto"/>
              <w:left w:val="single" w:sz="4" w:space="0" w:color="auto"/>
              <w:bottom w:val="single" w:sz="4" w:space="0" w:color="auto"/>
            </w:tcBorders>
            <w:vAlign w:val="center"/>
          </w:tcPr>
          <w:p w14:paraId="7EB4F4FA" w14:textId="77777777" w:rsidR="006E7B3D" w:rsidRDefault="006E7B3D" w:rsidP="00133D44">
            <w:pPr>
              <w:rPr>
                <w:rFonts w:ascii="宋体"/>
                <w:bCs/>
                <w:szCs w:val="21"/>
              </w:rPr>
            </w:pPr>
            <w:r>
              <w:rPr>
                <w:szCs w:val="21"/>
              </w:rPr>
              <w:t xml:space="preserve">  </w:t>
            </w: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rFonts w:ascii="Segoe UI Symbol" w:hAnsi="Segoe UI Symbol" w:cs="Segoe UI Symbol"/>
                <w:bCs/>
                <w:szCs w:val="21"/>
              </w:rPr>
              <w:t>☑</w:t>
            </w:r>
            <w:r>
              <w:rPr>
                <w:szCs w:val="21"/>
              </w:rPr>
              <w:t xml:space="preserve"> </w:t>
            </w:r>
            <w:r>
              <w:rPr>
                <w:rFonts w:hint="eastAsia"/>
                <w:szCs w:val="21"/>
              </w:rPr>
              <w:t>无对外投资</w:t>
            </w:r>
          </w:p>
        </w:tc>
      </w:tr>
      <w:tr w:rsidR="006E7B3D" w14:paraId="53C2CBBF" w14:textId="77777777" w:rsidTr="00133D44">
        <w:trPr>
          <w:trHeight w:hRule="exact" w:val="907"/>
          <w:jc w:val="center"/>
        </w:trPr>
        <w:tc>
          <w:tcPr>
            <w:tcW w:w="2042" w:type="dxa"/>
            <w:gridSpan w:val="4"/>
            <w:tcBorders>
              <w:top w:val="single" w:sz="4" w:space="0" w:color="auto"/>
            </w:tcBorders>
            <w:vAlign w:val="center"/>
          </w:tcPr>
          <w:p w14:paraId="1BEB13FE" w14:textId="77777777" w:rsidR="006E7B3D" w:rsidRDefault="006E7B3D" w:rsidP="00133D44">
            <w:pPr>
              <w:autoSpaceDE w:val="0"/>
              <w:autoSpaceDN w:val="0"/>
              <w:adjustRightInd w:val="0"/>
              <w:jc w:val="center"/>
              <w:rPr>
                <w:rFonts w:ascii="宋体" w:hAnsi="宋体" w:hint="eastAsia"/>
                <w:bCs/>
                <w:szCs w:val="21"/>
                <w:lang w:val="zh-CN"/>
              </w:rPr>
            </w:pPr>
          </w:p>
          <w:p w14:paraId="246AC055"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海关手续清缴情况</w:t>
            </w:r>
          </w:p>
          <w:p w14:paraId="2E61342D" w14:textId="77777777" w:rsidR="006E7B3D" w:rsidRDefault="006E7B3D" w:rsidP="00133D44">
            <w:pPr>
              <w:autoSpaceDE w:val="0"/>
              <w:autoSpaceDN w:val="0"/>
              <w:adjustRightInd w:val="0"/>
              <w:jc w:val="center"/>
              <w:rPr>
                <w:rFonts w:ascii="宋体" w:hAnsi="宋体" w:hint="eastAsia"/>
                <w:bCs/>
                <w:szCs w:val="21"/>
                <w:lang w:val="zh-CN"/>
              </w:rPr>
            </w:pPr>
          </w:p>
        </w:tc>
        <w:tc>
          <w:tcPr>
            <w:tcW w:w="7859" w:type="dxa"/>
            <w:gridSpan w:val="7"/>
            <w:tcBorders>
              <w:top w:val="single" w:sz="4" w:space="0" w:color="auto"/>
            </w:tcBorders>
            <w:vAlign w:val="center"/>
          </w:tcPr>
          <w:p w14:paraId="621B7E22" w14:textId="77777777" w:rsidR="006E7B3D" w:rsidRDefault="006E7B3D" w:rsidP="00133D44">
            <w:pPr>
              <w:ind w:firstLineChars="100" w:firstLine="210"/>
              <w:rPr>
                <w:szCs w:val="21"/>
              </w:rPr>
            </w:pP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Pr>
                <w:szCs w:val="21"/>
              </w:rPr>
              <w:t xml:space="preserve"> </w:t>
            </w:r>
            <w:r>
              <w:rPr>
                <w:rFonts w:hint="eastAsia"/>
                <w:szCs w:val="21"/>
              </w:rPr>
              <w:t xml:space="preserve">  </w:t>
            </w:r>
            <w:r>
              <w:rPr>
                <w:rFonts w:ascii="宋体" w:hAnsi="宋体" w:hint="eastAsia"/>
                <w:bCs/>
                <w:szCs w:val="21"/>
              </w:rPr>
              <w:t>□</w:t>
            </w:r>
            <w:r>
              <w:rPr>
                <w:szCs w:val="21"/>
              </w:rPr>
              <w:t xml:space="preserve"> </w:t>
            </w:r>
            <w:r>
              <w:rPr>
                <w:rFonts w:hint="eastAsia"/>
                <w:szCs w:val="21"/>
              </w:rPr>
              <w:t>未涉及海关事务</w:t>
            </w:r>
          </w:p>
        </w:tc>
      </w:tr>
      <w:tr w:rsidR="006E7B3D" w14:paraId="5309B8C0" w14:textId="77777777" w:rsidTr="00133D44">
        <w:trPr>
          <w:trHeight w:hRule="exact" w:val="794"/>
          <w:jc w:val="center"/>
        </w:trPr>
        <w:tc>
          <w:tcPr>
            <w:tcW w:w="2042" w:type="dxa"/>
            <w:gridSpan w:val="4"/>
            <w:vAlign w:val="center"/>
          </w:tcPr>
          <w:p w14:paraId="730F3FB7"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批准证书缴销情况</w:t>
            </w:r>
          </w:p>
          <w:p w14:paraId="2B0C4DD0" w14:textId="77777777" w:rsidR="006E7B3D" w:rsidRDefault="006E7B3D" w:rsidP="00133D44">
            <w:pPr>
              <w:autoSpaceDE w:val="0"/>
              <w:autoSpaceDN w:val="0"/>
              <w:adjustRightInd w:val="0"/>
              <w:jc w:val="center"/>
              <w:rPr>
                <w:rFonts w:ascii="宋体"/>
                <w:bCs/>
                <w:szCs w:val="21"/>
                <w:lang w:val="zh-CN"/>
              </w:rPr>
            </w:pPr>
            <w:r>
              <w:rPr>
                <w:rFonts w:ascii="宋体" w:hAnsi="宋体"/>
                <w:bCs/>
                <w:szCs w:val="21"/>
                <w:lang w:val="zh-CN"/>
              </w:rPr>
              <w:t>(</w:t>
            </w:r>
            <w:r>
              <w:rPr>
                <w:rFonts w:ascii="宋体" w:hAnsi="宋体" w:hint="eastAsia"/>
                <w:bCs/>
                <w:szCs w:val="21"/>
                <w:lang w:val="zh-CN"/>
              </w:rPr>
              <w:t>外资企业填写</w:t>
            </w:r>
            <w:r>
              <w:rPr>
                <w:rFonts w:ascii="宋体" w:hAnsi="宋体"/>
                <w:bCs/>
                <w:szCs w:val="21"/>
                <w:lang w:val="zh-CN"/>
              </w:rPr>
              <w:t>)</w:t>
            </w:r>
          </w:p>
        </w:tc>
        <w:tc>
          <w:tcPr>
            <w:tcW w:w="7859" w:type="dxa"/>
            <w:gridSpan w:val="7"/>
            <w:vAlign w:val="center"/>
          </w:tcPr>
          <w:p w14:paraId="1211E1A2" w14:textId="77777777" w:rsidR="006E7B3D" w:rsidRDefault="006E7B3D" w:rsidP="00133D44">
            <w:pPr>
              <w:autoSpaceDE w:val="0"/>
              <w:autoSpaceDN w:val="0"/>
              <w:adjustRightInd w:val="0"/>
              <w:ind w:firstLineChars="83" w:firstLine="174"/>
              <w:rPr>
                <w:rFonts w:ascii="宋体"/>
                <w:bCs/>
                <w:szCs w:val="21"/>
                <w:lang w:val="zh-CN"/>
              </w:rPr>
            </w:pPr>
            <w:r>
              <w:rPr>
                <w:rFonts w:ascii="宋体" w:hAnsi="宋体" w:hint="eastAsia"/>
                <w:bCs/>
                <w:szCs w:val="21"/>
              </w:rPr>
              <w:t xml:space="preserve">□ </w:t>
            </w:r>
            <w:r>
              <w:rPr>
                <w:rFonts w:ascii="宋体" w:hAnsi="宋体" w:hint="eastAsia"/>
                <w:bCs/>
                <w:szCs w:val="21"/>
                <w:lang w:val="zh-CN"/>
              </w:rPr>
              <w:t>批准证书已缴销完毕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 </w:t>
            </w:r>
            <w:r>
              <w:rPr>
                <w:rFonts w:ascii="宋体" w:hAnsi="宋体" w:hint="eastAsia"/>
                <w:bCs/>
                <w:szCs w:val="21"/>
                <w:lang w:val="zh-CN"/>
              </w:rPr>
              <w:t>不涉及批准证书</w:t>
            </w:r>
          </w:p>
        </w:tc>
      </w:tr>
      <w:tr w:rsidR="006E7B3D" w14:paraId="4675C249" w14:textId="77777777" w:rsidTr="00133D44">
        <w:trPr>
          <w:trHeight w:hRule="exact" w:val="1127"/>
          <w:jc w:val="center"/>
        </w:trPr>
        <w:tc>
          <w:tcPr>
            <w:tcW w:w="2042" w:type="dxa"/>
            <w:gridSpan w:val="4"/>
            <w:tcBorders>
              <w:right w:val="single" w:sz="4" w:space="0" w:color="auto"/>
            </w:tcBorders>
            <w:vAlign w:val="center"/>
          </w:tcPr>
          <w:p w14:paraId="370180BB"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批准（决定）机关</w:t>
            </w:r>
          </w:p>
          <w:p w14:paraId="4FB45DC0" w14:textId="77777777" w:rsidR="006E7B3D" w:rsidRDefault="006E7B3D" w:rsidP="00133D44">
            <w:pPr>
              <w:autoSpaceDE w:val="0"/>
              <w:autoSpaceDN w:val="0"/>
              <w:adjustRightInd w:val="0"/>
              <w:jc w:val="center"/>
              <w:rPr>
                <w:rFonts w:ascii="宋体" w:hAnsi="宋体" w:hint="eastAsia"/>
                <w:bCs/>
                <w:szCs w:val="21"/>
                <w:highlight w:val="red"/>
                <w:lang w:val="zh-CN"/>
              </w:rPr>
            </w:pPr>
            <w:r>
              <w:rPr>
                <w:rFonts w:ascii="宋体" w:hAnsi="宋体" w:hint="eastAsia"/>
                <w:bCs/>
                <w:szCs w:val="21"/>
                <w:lang w:val="zh-CN"/>
              </w:rPr>
              <w:t>（批准的外商投资合伙企业填写）</w:t>
            </w:r>
          </w:p>
        </w:tc>
        <w:tc>
          <w:tcPr>
            <w:tcW w:w="7859" w:type="dxa"/>
            <w:gridSpan w:val="7"/>
            <w:tcBorders>
              <w:left w:val="single" w:sz="4" w:space="0" w:color="auto"/>
            </w:tcBorders>
            <w:vAlign w:val="center"/>
          </w:tcPr>
          <w:p w14:paraId="557D6418" w14:textId="77777777" w:rsidR="006E7B3D" w:rsidRDefault="006E7B3D" w:rsidP="00133D44"/>
        </w:tc>
      </w:tr>
      <w:tr w:rsidR="006E7B3D" w14:paraId="10EEFE7D" w14:textId="77777777" w:rsidTr="00133D44">
        <w:trPr>
          <w:trHeight w:hRule="exact" w:val="1162"/>
          <w:jc w:val="center"/>
        </w:trPr>
        <w:tc>
          <w:tcPr>
            <w:tcW w:w="2042" w:type="dxa"/>
            <w:gridSpan w:val="4"/>
            <w:vAlign w:val="center"/>
          </w:tcPr>
          <w:p w14:paraId="2EAB54FE"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批准（决定）文号</w:t>
            </w:r>
          </w:p>
          <w:p w14:paraId="7DE87261" w14:textId="77777777" w:rsidR="006E7B3D" w:rsidRDefault="006E7B3D" w:rsidP="00133D44">
            <w:pPr>
              <w:autoSpaceDE w:val="0"/>
              <w:autoSpaceDN w:val="0"/>
              <w:adjustRightInd w:val="0"/>
              <w:jc w:val="center"/>
              <w:rPr>
                <w:rFonts w:ascii="宋体" w:hAnsi="宋体" w:hint="eastAsia"/>
                <w:bCs/>
                <w:szCs w:val="21"/>
                <w:lang w:val="zh-CN"/>
              </w:rPr>
            </w:pPr>
            <w:r>
              <w:rPr>
                <w:rFonts w:ascii="宋体" w:hAnsi="宋体" w:hint="eastAsia"/>
                <w:bCs/>
                <w:szCs w:val="21"/>
                <w:lang w:val="zh-CN"/>
              </w:rPr>
              <w:t>（批准的外商投资合伙企业填写）</w:t>
            </w:r>
          </w:p>
        </w:tc>
        <w:tc>
          <w:tcPr>
            <w:tcW w:w="7859" w:type="dxa"/>
            <w:gridSpan w:val="7"/>
            <w:vAlign w:val="center"/>
          </w:tcPr>
          <w:p w14:paraId="5978F8D6" w14:textId="77777777" w:rsidR="006E7B3D" w:rsidRDefault="006E7B3D" w:rsidP="00133D44"/>
        </w:tc>
      </w:tr>
      <w:tr w:rsidR="006E7B3D" w14:paraId="1A5FEC63" w14:textId="77777777" w:rsidTr="00133D44">
        <w:trPr>
          <w:trHeight w:hRule="exact" w:val="917"/>
          <w:jc w:val="center"/>
        </w:trPr>
        <w:tc>
          <w:tcPr>
            <w:tcW w:w="2042" w:type="dxa"/>
            <w:gridSpan w:val="4"/>
            <w:vAlign w:val="center"/>
          </w:tcPr>
          <w:p w14:paraId="3BA5C598" w14:textId="77777777" w:rsidR="006E7B3D" w:rsidRDefault="006E7B3D" w:rsidP="00133D44">
            <w:pPr>
              <w:autoSpaceDE w:val="0"/>
              <w:autoSpaceDN w:val="0"/>
              <w:adjustRightInd w:val="0"/>
              <w:jc w:val="center"/>
              <w:rPr>
                <w:rFonts w:ascii="宋体"/>
                <w:szCs w:val="21"/>
              </w:rPr>
            </w:pPr>
            <w:r>
              <w:rPr>
                <w:rFonts w:ascii="宋体" w:hAnsi="宋体" w:hint="eastAsia"/>
                <w:szCs w:val="21"/>
              </w:rPr>
              <w:t>经济性质</w:t>
            </w:r>
          </w:p>
          <w:p w14:paraId="619A3D4C" w14:textId="77777777" w:rsidR="006E7B3D" w:rsidRDefault="006E7B3D" w:rsidP="00133D44">
            <w:pPr>
              <w:autoSpaceDE w:val="0"/>
              <w:autoSpaceDN w:val="0"/>
              <w:adjustRightInd w:val="0"/>
              <w:jc w:val="center"/>
              <w:rPr>
                <w:rFonts w:ascii="宋体"/>
                <w:bCs/>
                <w:szCs w:val="21"/>
                <w:lang w:val="zh-CN"/>
              </w:rPr>
            </w:pPr>
            <w:r>
              <w:rPr>
                <w:rFonts w:ascii="宋体" w:hAnsi="宋体" w:hint="eastAsia"/>
                <w:bCs/>
                <w:szCs w:val="21"/>
              </w:rPr>
              <w:t>（</w:t>
            </w:r>
            <w:r>
              <w:rPr>
                <w:rFonts w:ascii="宋体" w:hAnsi="宋体" w:hint="eastAsia"/>
                <w:bCs/>
                <w:szCs w:val="21"/>
                <w:lang w:val="zh-CN"/>
              </w:rPr>
              <w:t>非公司企业法人填写）</w:t>
            </w:r>
          </w:p>
        </w:tc>
        <w:tc>
          <w:tcPr>
            <w:tcW w:w="7859" w:type="dxa"/>
            <w:gridSpan w:val="7"/>
            <w:vAlign w:val="center"/>
          </w:tcPr>
          <w:p w14:paraId="752E67B8" w14:textId="77777777" w:rsidR="006E7B3D" w:rsidRDefault="006E7B3D" w:rsidP="00133D44">
            <w:pPr>
              <w:autoSpaceDE w:val="0"/>
              <w:autoSpaceDN w:val="0"/>
              <w:adjustRightInd w:val="0"/>
              <w:spacing w:line="380" w:lineRule="exact"/>
              <w:ind w:firstLineChars="83" w:firstLine="174"/>
              <w:rPr>
                <w:rFonts w:ascii="宋体"/>
                <w:szCs w:val="21"/>
              </w:rPr>
            </w:pPr>
            <w:r>
              <w:rPr>
                <w:rFonts w:ascii="宋体" w:hAnsi="宋体" w:hint="eastAsia"/>
                <w:bCs/>
                <w:szCs w:val="21"/>
              </w:rPr>
              <w:t>□</w:t>
            </w:r>
            <w:r>
              <w:rPr>
                <w:rFonts w:ascii="宋体" w:hAnsi="宋体" w:hint="eastAsia"/>
                <w:szCs w:val="21"/>
              </w:rPr>
              <w:t>全民所有制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集体所有制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联营</w:t>
            </w:r>
          </w:p>
          <w:p w14:paraId="104DF941" w14:textId="77777777" w:rsidR="006E7B3D" w:rsidRDefault="006E7B3D" w:rsidP="00133D44">
            <w:pPr>
              <w:autoSpaceDE w:val="0"/>
              <w:autoSpaceDN w:val="0"/>
              <w:adjustRightInd w:val="0"/>
              <w:spacing w:line="380" w:lineRule="exact"/>
              <w:ind w:firstLineChars="83" w:firstLine="174"/>
              <w:rPr>
                <w:rFonts w:ascii="宋体"/>
                <w:bCs/>
                <w:szCs w:val="21"/>
              </w:rPr>
            </w:pPr>
            <w:r>
              <w:rPr>
                <w:rFonts w:ascii="宋体" w:hAnsi="宋体" w:hint="eastAsia"/>
                <w:bCs/>
                <w:szCs w:val="21"/>
              </w:rPr>
              <w:t xml:space="preserve">□其他 </w:t>
            </w:r>
            <w:r>
              <w:rPr>
                <w:rFonts w:ascii="宋体" w:hAnsi="宋体"/>
                <w:bCs/>
                <w:szCs w:val="21"/>
                <w:u w:val="single"/>
              </w:rPr>
              <w:t xml:space="preserve">                     </w:t>
            </w:r>
            <w:r>
              <w:rPr>
                <w:rFonts w:ascii="宋体" w:hAnsi="宋体"/>
                <w:bCs/>
                <w:szCs w:val="21"/>
                <w:u w:val="single"/>
                <w:lang w:val="zh-CN"/>
              </w:rPr>
              <w:t xml:space="preserve"> </w:t>
            </w:r>
            <w:r>
              <w:rPr>
                <w:rFonts w:ascii="宋体" w:hAnsi="宋体"/>
                <w:bCs/>
                <w:szCs w:val="21"/>
                <w:u w:val="single"/>
              </w:rPr>
              <w:t xml:space="preserve"> </w:t>
            </w:r>
          </w:p>
        </w:tc>
      </w:tr>
      <w:tr w:rsidR="006E7B3D" w14:paraId="615BF357" w14:textId="77777777" w:rsidTr="00133D44">
        <w:trPr>
          <w:trHeight w:hRule="exact" w:val="1004"/>
          <w:jc w:val="center"/>
        </w:trPr>
        <w:tc>
          <w:tcPr>
            <w:tcW w:w="2042" w:type="dxa"/>
            <w:gridSpan w:val="4"/>
            <w:vAlign w:val="center"/>
          </w:tcPr>
          <w:p w14:paraId="6CFC4729" w14:textId="77777777" w:rsidR="006E7B3D" w:rsidRDefault="006E7B3D" w:rsidP="00133D44">
            <w:pPr>
              <w:autoSpaceDE w:val="0"/>
              <w:autoSpaceDN w:val="0"/>
              <w:adjustRightInd w:val="0"/>
              <w:jc w:val="center"/>
              <w:rPr>
                <w:rFonts w:ascii="宋体" w:hAnsi="宋体" w:hint="eastAsia"/>
                <w:bCs/>
                <w:spacing w:val="-11"/>
                <w:szCs w:val="21"/>
                <w:lang w:val="zh-CN"/>
              </w:rPr>
            </w:pPr>
            <w:r>
              <w:rPr>
                <w:rFonts w:ascii="宋体" w:hAnsi="宋体" w:hint="eastAsia"/>
                <w:bCs/>
                <w:spacing w:val="-11"/>
                <w:szCs w:val="21"/>
                <w:lang w:val="zh-CN"/>
              </w:rPr>
              <w:t>主管部门（出资人）</w:t>
            </w:r>
          </w:p>
          <w:p w14:paraId="2542EEC0" w14:textId="77777777" w:rsidR="006E7B3D" w:rsidRDefault="006E7B3D" w:rsidP="00133D44">
            <w:pPr>
              <w:autoSpaceDE w:val="0"/>
              <w:autoSpaceDN w:val="0"/>
              <w:adjustRightInd w:val="0"/>
              <w:jc w:val="center"/>
              <w:rPr>
                <w:rFonts w:ascii="宋体"/>
                <w:bCs/>
                <w:szCs w:val="21"/>
                <w:lang w:val="zh-CN"/>
              </w:rPr>
            </w:pPr>
            <w:r>
              <w:rPr>
                <w:rFonts w:ascii="宋体" w:hAnsi="宋体" w:hint="eastAsia"/>
                <w:bCs/>
                <w:spacing w:val="-11"/>
                <w:szCs w:val="21"/>
              </w:rPr>
              <w:t>（</w:t>
            </w:r>
            <w:r>
              <w:rPr>
                <w:rFonts w:ascii="宋体" w:hAnsi="宋体" w:hint="eastAsia"/>
                <w:bCs/>
                <w:spacing w:val="-11"/>
                <w:szCs w:val="21"/>
                <w:lang w:val="zh-CN"/>
              </w:rPr>
              <w:t>非公司企业法人填写）</w:t>
            </w:r>
          </w:p>
        </w:tc>
        <w:tc>
          <w:tcPr>
            <w:tcW w:w="7859" w:type="dxa"/>
            <w:gridSpan w:val="7"/>
            <w:vAlign w:val="center"/>
          </w:tcPr>
          <w:p w14:paraId="13CE0329" w14:textId="77777777" w:rsidR="006E7B3D" w:rsidRDefault="006E7B3D" w:rsidP="00133D44"/>
        </w:tc>
      </w:tr>
      <w:tr w:rsidR="006E7B3D" w14:paraId="6E318DAB" w14:textId="77777777" w:rsidTr="00133D44">
        <w:trPr>
          <w:trHeight w:val="680"/>
          <w:jc w:val="center"/>
        </w:trPr>
        <w:tc>
          <w:tcPr>
            <w:tcW w:w="9901" w:type="dxa"/>
            <w:gridSpan w:val="11"/>
            <w:tcBorders>
              <w:top w:val="single" w:sz="12" w:space="0" w:color="auto"/>
              <w:bottom w:val="single" w:sz="12" w:space="0" w:color="auto"/>
            </w:tcBorders>
            <w:vAlign w:val="center"/>
          </w:tcPr>
          <w:p w14:paraId="1F933A55" w14:textId="77777777" w:rsidR="006E7B3D" w:rsidRDefault="006E7B3D" w:rsidP="00133D44">
            <w:pPr>
              <w:spacing w:line="400" w:lineRule="exact"/>
              <w:jc w:val="center"/>
              <w:rPr>
                <w:rFonts w:ascii="宋体"/>
                <w:b/>
                <w:bCs/>
                <w:szCs w:val="21"/>
              </w:rPr>
            </w:pPr>
            <w:r>
              <w:rPr>
                <w:rFonts w:ascii="黑体" w:eastAsia="黑体" w:hAnsi="宋体" w:hint="eastAsia"/>
                <w:b/>
                <w:bCs/>
                <w:sz w:val="28"/>
                <w:szCs w:val="21"/>
                <w:lang w:val="zh-CN"/>
              </w:rPr>
              <w:t>□简易注销（</w:t>
            </w:r>
            <w:r>
              <w:rPr>
                <w:rFonts w:ascii="黑体" w:eastAsia="黑体" w:hAnsi="宋体" w:hint="eastAsia"/>
                <w:b/>
                <w:bCs/>
                <w:sz w:val="28"/>
                <w:szCs w:val="21"/>
              </w:rPr>
              <w:t>仅限简易注销登记填写</w:t>
            </w:r>
            <w:r>
              <w:rPr>
                <w:rFonts w:ascii="黑体" w:eastAsia="黑体" w:hAnsi="宋体" w:hint="eastAsia"/>
                <w:b/>
                <w:bCs/>
                <w:sz w:val="28"/>
                <w:szCs w:val="21"/>
                <w:lang w:val="zh-CN"/>
              </w:rPr>
              <w:t>）</w:t>
            </w:r>
          </w:p>
        </w:tc>
      </w:tr>
      <w:tr w:rsidR="006E7B3D" w14:paraId="52030DF1" w14:textId="77777777" w:rsidTr="00133D44">
        <w:trPr>
          <w:trHeight w:hRule="exact" w:val="1115"/>
          <w:jc w:val="center"/>
        </w:trPr>
        <w:tc>
          <w:tcPr>
            <w:tcW w:w="1679" w:type="dxa"/>
            <w:gridSpan w:val="2"/>
            <w:tcBorders>
              <w:top w:val="single" w:sz="12" w:space="0" w:color="auto"/>
            </w:tcBorders>
            <w:vAlign w:val="center"/>
          </w:tcPr>
          <w:p w14:paraId="7E14BB33" w14:textId="77777777" w:rsidR="006E7B3D" w:rsidRDefault="006E7B3D" w:rsidP="00133D44">
            <w:pPr>
              <w:autoSpaceDE w:val="0"/>
              <w:autoSpaceDN w:val="0"/>
              <w:adjustRightInd w:val="0"/>
              <w:jc w:val="center"/>
              <w:rPr>
                <w:rFonts w:ascii="宋体"/>
                <w:bCs/>
                <w:szCs w:val="21"/>
              </w:rPr>
            </w:pPr>
            <w:r>
              <w:rPr>
                <w:rFonts w:ascii="宋体" w:hAnsi="宋体" w:hint="eastAsia"/>
                <w:szCs w:val="21"/>
                <w:lang w:val="zh-CN"/>
              </w:rPr>
              <w:t>企业类型</w:t>
            </w:r>
          </w:p>
        </w:tc>
        <w:tc>
          <w:tcPr>
            <w:tcW w:w="8222" w:type="dxa"/>
            <w:gridSpan w:val="9"/>
            <w:tcBorders>
              <w:top w:val="single" w:sz="12" w:space="0" w:color="auto"/>
            </w:tcBorders>
            <w:vAlign w:val="center"/>
          </w:tcPr>
          <w:p w14:paraId="7C5E8AE2" w14:textId="77777777" w:rsidR="006E7B3D" w:rsidRDefault="006E7B3D" w:rsidP="00133D44">
            <w:pPr>
              <w:rPr>
                <w:rFonts w:ascii="宋体" w:hAnsi="宋体" w:hint="eastAsia"/>
                <w:b/>
                <w:bCs/>
                <w:szCs w:val="21"/>
              </w:rPr>
            </w:pPr>
            <w:r>
              <w:rPr>
                <w:rFonts w:hint="eastAsia"/>
              </w:rPr>
              <w:t>□</w:t>
            </w:r>
            <w:r>
              <w:rPr>
                <w:rFonts w:ascii="宋体" w:hAnsi="宋体" w:hint="eastAsia"/>
                <w:bCs/>
                <w:szCs w:val="21"/>
              </w:rPr>
              <w:t xml:space="preserve">有限责任公司  </w:t>
            </w:r>
            <w:r>
              <w:rPr>
                <w:rFonts w:hint="eastAsia"/>
              </w:rPr>
              <w:t>□</w:t>
            </w:r>
            <w:r>
              <w:rPr>
                <w:rFonts w:ascii="宋体" w:hAnsi="宋体" w:hint="eastAsia"/>
                <w:bCs/>
                <w:szCs w:val="21"/>
              </w:rPr>
              <w:t>非上市股份公司  □非公司企业法人 □个人独资企业 □合伙企业</w:t>
            </w:r>
          </w:p>
        </w:tc>
      </w:tr>
      <w:tr w:rsidR="006E7B3D" w14:paraId="774A9BEA" w14:textId="77777777" w:rsidTr="00133D44">
        <w:trPr>
          <w:trHeight w:hRule="exact" w:val="1160"/>
          <w:jc w:val="center"/>
        </w:trPr>
        <w:tc>
          <w:tcPr>
            <w:tcW w:w="1679" w:type="dxa"/>
            <w:gridSpan w:val="2"/>
            <w:tcBorders>
              <w:bottom w:val="single" w:sz="6" w:space="0" w:color="auto"/>
              <w:right w:val="single" w:sz="4" w:space="0" w:color="auto"/>
            </w:tcBorders>
            <w:vAlign w:val="center"/>
          </w:tcPr>
          <w:p w14:paraId="5A3AAA8B" w14:textId="77777777" w:rsidR="006E7B3D" w:rsidRDefault="006E7B3D" w:rsidP="00133D44">
            <w:pPr>
              <w:autoSpaceDE w:val="0"/>
              <w:autoSpaceDN w:val="0"/>
              <w:adjustRightInd w:val="0"/>
              <w:jc w:val="center"/>
              <w:rPr>
                <w:szCs w:val="21"/>
              </w:rPr>
            </w:pPr>
            <w:r>
              <w:rPr>
                <w:rFonts w:ascii="宋体" w:hAnsi="宋体" w:hint="eastAsia"/>
                <w:szCs w:val="21"/>
              </w:rPr>
              <w:t>国家企业信用信息公示系统公告日期</w:t>
            </w:r>
          </w:p>
        </w:tc>
        <w:tc>
          <w:tcPr>
            <w:tcW w:w="8222" w:type="dxa"/>
            <w:gridSpan w:val="9"/>
            <w:tcBorders>
              <w:left w:val="single" w:sz="4" w:space="0" w:color="auto"/>
              <w:bottom w:val="single" w:sz="6" w:space="0" w:color="auto"/>
            </w:tcBorders>
            <w:vAlign w:val="center"/>
          </w:tcPr>
          <w:p w14:paraId="17AD8817" w14:textId="55DD4A61" w:rsidR="006E7B3D" w:rsidRDefault="00047173" w:rsidP="00133D44">
            <w:pPr>
              <w:widowControl/>
              <w:jc w:val="center"/>
              <w:rPr>
                <w:szCs w:val="21"/>
              </w:rPr>
            </w:pPr>
            <w:r>
              <w:rPr>
                <w:rFonts w:ascii="宋体" w:hint="eastAsia"/>
                <w:bCs/>
                <w:szCs w:val="21"/>
              </w:rPr>
              <w:t>______</w:t>
            </w:r>
            <w:r w:rsidR="006E7B3D">
              <w:rPr>
                <w:rFonts w:ascii="宋体" w:hint="eastAsia"/>
                <w:bCs/>
                <w:szCs w:val="21"/>
              </w:rPr>
              <w:t>年</w:t>
            </w:r>
            <w:r>
              <w:rPr>
                <w:rFonts w:ascii="宋体" w:hint="eastAsia"/>
                <w:bCs/>
                <w:szCs w:val="21"/>
                <w:lang w:val="zh-CN"/>
              </w:rPr>
              <w:t>____</w:t>
            </w:r>
            <w:r w:rsidR="006E7B3D">
              <w:rPr>
                <w:rFonts w:ascii="宋体" w:hint="eastAsia"/>
                <w:bCs/>
                <w:szCs w:val="21"/>
                <w:lang w:val="zh-CN"/>
              </w:rPr>
              <w:t>月</w:t>
            </w:r>
            <w:r>
              <w:rPr>
                <w:rFonts w:ascii="宋体" w:hint="eastAsia"/>
                <w:bCs/>
                <w:szCs w:val="21"/>
                <w:lang w:val="zh-CN"/>
              </w:rPr>
              <w:t>____</w:t>
            </w:r>
            <w:r w:rsidR="006E7B3D">
              <w:rPr>
                <w:rFonts w:ascii="宋体" w:hint="eastAsia"/>
                <w:bCs/>
                <w:szCs w:val="21"/>
                <w:lang w:val="zh-CN"/>
              </w:rPr>
              <w:t>日</w:t>
            </w:r>
          </w:p>
        </w:tc>
      </w:tr>
      <w:tr w:rsidR="006E7B3D" w14:paraId="5B0DC9BF" w14:textId="77777777" w:rsidTr="00133D44">
        <w:trPr>
          <w:trHeight w:hRule="exact" w:val="877"/>
          <w:jc w:val="center"/>
        </w:trPr>
        <w:tc>
          <w:tcPr>
            <w:tcW w:w="1679" w:type="dxa"/>
            <w:gridSpan w:val="2"/>
            <w:vMerge w:val="restart"/>
            <w:tcBorders>
              <w:top w:val="single" w:sz="6" w:space="0" w:color="auto"/>
              <w:right w:val="single" w:sz="4" w:space="0" w:color="auto"/>
            </w:tcBorders>
            <w:vAlign w:val="center"/>
          </w:tcPr>
          <w:p w14:paraId="044C5DBE" w14:textId="77777777" w:rsidR="006E7B3D" w:rsidRDefault="006E7B3D" w:rsidP="00133D44">
            <w:pPr>
              <w:autoSpaceDE w:val="0"/>
              <w:autoSpaceDN w:val="0"/>
              <w:adjustRightInd w:val="0"/>
              <w:jc w:val="center"/>
              <w:rPr>
                <w:szCs w:val="21"/>
              </w:rPr>
            </w:pPr>
            <w:r>
              <w:rPr>
                <w:rFonts w:ascii="宋体" w:hAnsi="宋体" w:hint="eastAsia"/>
                <w:szCs w:val="21"/>
                <w:lang w:val="zh-CN"/>
              </w:rPr>
              <w:t>适用情形</w:t>
            </w:r>
          </w:p>
        </w:tc>
        <w:tc>
          <w:tcPr>
            <w:tcW w:w="2097" w:type="dxa"/>
            <w:gridSpan w:val="3"/>
            <w:tcBorders>
              <w:top w:val="single" w:sz="6" w:space="0" w:color="auto"/>
              <w:left w:val="single" w:sz="4" w:space="0" w:color="auto"/>
              <w:bottom w:val="single" w:sz="4" w:space="0" w:color="auto"/>
              <w:right w:val="single" w:sz="4" w:space="0" w:color="auto"/>
            </w:tcBorders>
            <w:vAlign w:val="center"/>
          </w:tcPr>
          <w:p w14:paraId="00B4EDB6" w14:textId="77777777" w:rsidR="006E7B3D" w:rsidRDefault="006E7B3D" w:rsidP="00133D44">
            <w:pPr>
              <w:autoSpaceDE w:val="0"/>
              <w:autoSpaceDN w:val="0"/>
              <w:adjustRightInd w:val="0"/>
              <w:spacing w:line="400" w:lineRule="exact"/>
              <w:ind w:firstLineChars="100" w:firstLine="210"/>
              <w:jc w:val="left"/>
              <w:rPr>
                <w:rFonts w:ascii="宋体" w:hAnsi="宋体" w:hint="eastAsia"/>
                <w:szCs w:val="21"/>
                <w:lang w:val="zh-CN"/>
              </w:rPr>
            </w:pPr>
            <w:r>
              <w:rPr>
                <w:rFonts w:ascii="宋体" w:hAnsi="宋体" w:hint="eastAsia"/>
                <w:bCs/>
                <w:szCs w:val="21"/>
              </w:rPr>
              <w:t>□</w:t>
            </w:r>
            <w:r>
              <w:rPr>
                <w:rFonts w:ascii="宋体" w:hAnsi="宋体" w:hint="eastAsia"/>
                <w:szCs w:val="21"/>
                <w:lang w:val="zh-CN"/>
              </w:rPr>
              <w:t>未开业</w:t>
            </w:r>
          </w:p>
        </w:tc>
        <w:tc>
          <w:tcPr>
            <w:tcW w:w="6125" w:type="dxa"/>
            <w:gridSpan w:val="6"/>
            <w:tcBorders>
              <w:top w:val="single" w:sz="6" w:space="0" w:color="auto"/>
              <w:left w:val="single" w:sz="4" w:space="0" w:color="auto"/>
              <w:bottom w:val="single" w:sz="4" w:space="0" w:color="auto"/>
            </w:tcBorders>
            <w:vAlign w:val="center"/>
          </w:tcPr>
          <w:p w14:paraId="38100E9F" w14:textId="77777777" w:rsidR="006E7B3D" w:rsidRDefault="006E7B3D" w:rsidP="00133D44">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cs="宋体" w:hint="eastAsia"/>
                <w:kern w:val="0"/>
                <w:szCs w:val="21"/>
              </w:rPr>
              <w:t>□</w:t>
            </w:r>
            <w:r>
              <w:rPr>
                <w:rFonts w:ascii="宋体" w:hAnsi="宋体" w:hint="eastAsia"/>
                <w:szCs w:val="21"/>
                <w:lang w:val="zh-CN"/>
              </w:rPr>
              <w:t>债权债务</w:t>
            </w:r>
            <w:r>
              <w:rPr>
                <w:rFonts w:ascii="宋体" w:hAnsi="宋体" w:hint="eastAsia"/>
                <w:szCs w:val="21"/>
              </w:rPr>
              <w:t>已清算完结</w:t>
            </w:r>
          </w:p>
        </w:tc>
      </w:tr>
      <w:tr w:rsidR="006E7B3D" w14:paraId="48A4E0B5" w14:textId="77777777" w:rsidTr="00133D44">
        <w:trPr>
          <w:trHeight w:hRule="exact" w:val="878"/>
          <w:jc w:val="center"/>
        </w:trPr>
        <w:tc>
          <w:tcPr>
            <w:tcW w:w="1679" w:type="dxa"/>
            <w:gridSpan w:val="2"/>
            <w:vMerge/>
            <w:tcBorders>
              <w:bottom w:val="single" w:sz="12" w:space="0" w:color="auto"/>
              <w:right w:val="single" w:sz="4" w:space="0" w:color="auto"/>
            </w:tcBorders>
            <w:vAlign w:val="center"/>
          </w:tcPr>
          <w:p w14:paraId="3B017D7A" w14:textId="77777777" w:rsidR="006E7B3D" w:rsidRDefault="006E7B3D" w:rsidP="00133D44">
            <w:pPr>
              <w:autoSpaceDE w:val="0"/>
              <w:autoSpaceDN w:val="0"/>
              <w:adjustRightInd w:val="0"/>
              <w:ind w:firstLineChars="250" w:firstLine="525"/>
              <w:rPr>
                <w:rFonts w:ascii="宋体" w:hAnsi="宋体" w:hint="eastAsia"/>
                <w:szCs w:val="21"/>
                <w:lang w:val="zh-CN"/>
              </w:rPr>
            </w:pPr>
          </w:p>
        </w:tc>
        <w:tc>
          <w:tcPr>
            <w:tcW w:w="2097" w:type="dxa"/>
            <w:gridSpan w:val="3"/>
            <w:tcBorders>
              <w:top w:val="single" w:sz="4" w:space="0" w:color="auto"/>
              <w:left w:val="single" w:sz="4" w:space="0" w:color="auto"/>
              <w:bottom w:val="single" w:sz="12" w:space="0" w:color="auto"/>
              <w:right w:val="single" w:sz="4" w:space="0" w:color="auto"/>
            </w:tcBorders>
            <w:vAlign w:val="center"/>
          </w:tcPr>
          <w:p w14:paraId="43378A09" w14:textId="77777777" w:rsidR="006E7B3D" w:rsidRDefault="006E7B3D" w:rsidP="00133D44">
            <w:pPr>
              <w:autoSpaceDE w:val="0"/>
              <w:autoSpaceDN w:val="0"/>
              <w:adjustRightInd w:val="0"/>
              <w:spacing w:line="400" w:lineRule="exact"/>
              <w:ind w:firstLineChars="100" w:firstLine="210"/>
              <w:jc w:val="left"/>
              <w:rPr>
                <w:rFonts w:ascii="宋体" w:hAnsi="宋体" w:hint="eastAsia"/>
                <w:bCs/>
                <w:szCs w:val="21"/>
              </w:rPr>
            </w:pPr>
            <w:r>
              <w:rPr>
                <w:rFonts w:ascii="宋体" w:hAnsi="宋体" w:hint="eastAsia"/>
                <w:bCs/>
                <w:szCs w:val="21"/>
              </w:rPr>
              <w:t>□</w:t>
            </w:r>
            <w:r>
              <w:rPr>
                <w:rFonts w:ascii="宋体" w:hAnsi="宋体" w:hint="eastAsia"/>
                <w:bCs/>
                <w:spacing w:val="-20"/>
                <w:szCs w:val="21"/>
              </w:rPr>
              <w:t>无</w:t>
            </w:r>
            <w:r>
              <w:rPr>
                <w:rFonts w:ascii="宋体" w:hAnsi="宋体" w:hint="eastAsia"/>
                <w:spacing w:val="-20"/>
                <w:szCs w:val="21"/>
                <w:lang w:val="zh-CN"/>
              </w:rPr>
              <w:t>债权债务</w:t>
            </w:r>
          </w:p>
        </w:tc>
        <w:tc>
          <w:tcPr>
            <w:tcW w:w="6125" w:type="dxa"/>
            <w:gridSpan w:val="6"/>
            <w:tcBorders>
              <w:top w:val="single" w:sz="4" w:space="0" w:color="auto"/>
              <w:left w:val="single" w:sz="4" w:space="0" w:color="auto"/>
              <w:bottom w:val="single" w:sz="12" w:space="0" w:color="auto"/>
            </w:tcBorders>
            <w:vAlign w:val="center"/>
          </w:tcPr>
          <w:p w14:paraId="44B75782" w14:textId="77777777" w:rsidR="006E7B3D" w:rsidRDefault="006E7B3D" w:rsidP="00133D44">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hint="eastAsia"/>
                <w:bCs/>
                <w:szCs w:val="21"/>
              </w:rPr>
              <w:t>□</w:t>
            </w:r>
            <w:r>
              <w:rPr>
                <w:rFonts w:ascii="宋体" w:hAnsi="宋体" w:hint="eastAsia"/>
                <w:szCs w:val="21"/>
                <w:lang w:val="zh-CN"/>
              </w:rPr>
              <w:t>债权债务</w:t>
            </w:r>
            <w:r>
              <w:rPr>
                <w:rFonts w:ascii="宋体" w:hAnsi="宋体" w:hint="eastAsia"/>
                <w:szCs w:val="21"/>
              </w:rPr>
              <w:t>已清算完结</w:t>
            </w:r>
          </w:p>
        </w:tc>
      </w:tr>
      <w:tr w:rsidR="006E7B3D" w14:paraId="47DDCBA3" w14:textId="77777777" w:rsidTr="00133D44">
        <w:trPr>
          <w:trHeight w:hRule="exact" w:val="624"/>
          <w:jc w:val="center"/>
        </w:trPr>
        <w:tc>
          <w:tcPr>
            <w:tcW w:w="9901" w:type="dxa"/>
            <w:gridSpan w:val="11"/>
            <w:tcBorders>
              <w:top w:val="single" w:sz="12" w:space="0" w:color="auto"/>
              <w:bottom w:val="single" w:sz="12" w:space="0" w:color="auto"/>
            </w:tcBorders>
            <w:vAlign w:val="center"/>
          </w:tcPr>
          <w:p w14:paraId="784D485B" w14:textId="77777777" w:rsidR="006E7B3D" w:rsidRDefault="006E7B3D" w:rsidP="00133D44">
            <w:pPr>
              <w:autoSpaceDE w:val="0"/>
              <w:autoSpaceDN w:val="0"/>
              <w:adjustRightInd w:val="0"/>
              <w:jc w:val="center"/>
              <w:rPr>
                <w:rFonts w:ascii="宋体" w:hAnsi="宋体" w:hint="eastAsia"/>
                <w:bCs/>
                <w:szCs w:val="21"/>
              </w:rPr>
            </w:pPr>
            <w:bookmarkStart w:id="0" w:name="_Hlk113098151"/>
            <w:bookmarkStart w:id="1" w:name="_Hlk113097458"/>
            <w:r>
              <w:rPr>
                <w:rFonts w:ascii="Segoe UI Symbol" w:eastAsia="黑体" w:hAnsi="Segoe UI Symbol" w:cs="Segoe UI Symbol"/>
                <w:b/>
                <w:bCs/>
                <w:sz w:val="28"/>
                <w:szCs w:val="21"/>
                <w:lang w:val="zh-CN"/>
              </w:rPr>
              <w:lastRenderedPageBreak/>
              <w:t>☑</w:t>
            </w:r>
            <w:r>
              <w:rPr>
                <w:rFonts w:ascii="黑体" w:eastAsia="黑体" w:hAnsi="宋体" w:hint="eastAsia"/>
                <w:b/>
                <w:bCs/>
                <w:sz w:val="28"/>
                <w:szCs w:val="21"/>
                <w:lang w:val="zh-CN"/>
              </w:rPr>
              <w:t>指定代表</w:t>
            </w:r>
            <w:r>
              <w:rPr>
                <w:rFonts w:ascii="黑体" w:eastAsia="黑体" w:hAnsi="宋体" w:hint="eastAsia"/>
                <w:b/>
                <w:bCs/>
                <w:sz w:val="28"/>
                <w:szCs w:val="21"/>
              </w:rPr>
              <w:t>/</w:t>
            </w:r>
            <w:r>
              <w:rPr>
                <w:rFonts w:ascii="黑体" w:eastAsia="黑体" w:hAnsi="宋体" w:hint="eastAsia"/>
                <w:b/>
                <w:bCs/>
                <w:sz w:val="28"/>
                <w:szCs w:val="21"/>
                <w:lang w:val="zh-CN"/>
              </w:rPr>
              <w:t>委托代理人（必填项）</w:t>
            </w:r>
          </w:p>
        </w:tc>
      </w:tr>
      <w:tr w:rsidR="006E7B3D" w14:paraId="04ACC764" w14:textId="77777777" w:rsidTr="00133D44">
        <w:trPr>
          <w:trHeight w:val="749"/>
          <w:jc w:val="center"/>
        </w:trPr>
        <w:tc>
          <w:tcPr>
            <w:tcW w:w="2042" w:type="dxa"/>
            <w:gridSpan w:val="4"/>
            <w:vMerge w:val="restart"/>
            <w:tcBorders>
              <w:top w:val="single" w:sz="12" w:space="0" w:color="auto"/>
            </w:tcBorders>
            <w:vAlign w:val="center"/>
          </w:tcPr>
          <w:p w14:paraId="22D9FA5E" w14:textId="77777777" w:rsidR="006E7B3D" w:rsidRDefault="006E7B3D" w:rsidP="00133D44">
            <w:pPr>
              <w:autoSpaceDE w:val="0"/>
              <w:autoSpaceDN w:val="0"/>
              <w:adjustRightInd w:val="0"/>
              <w:jc w:val="center"/>
              <w:rPr>
                <w:rFonts w:ascii="宋体" w:hAnsi="宋体" w:cs="宋体" w:hint="eastAsia"/>
              </w:rPr>
            </w:pPr>
            <w:r>
              <w:rPr>
                <w:rFonts w:ascii="宋体" w:hAnsi="宋体" w:cs="宋体" w:hint="eastAsia"/>
              </w:rPr>
              <w:t>指定代表</w:t>
            </w:r>
            <w:r>
              <w:rPr>
                <w:rFonts w:ascii="宋体" w:hAnsi="宋体" w:cs="宋体"/>
              </w:rPr>
              <w:t>/</w:t>
            </w:r>
          </w:p>
          <w:p w14:paraId="1F66ACEF" w14:textId="77777777" w:rsidR="006E7B3D" w:rsidRDefault="006E7B3D" w:rsidP="00133D44">
            <w:pPr>
              <w:autoSpaceDE w:val="0"/>
              <w:autoSpaceDN w:val="0"/>
              <w:adjustRightInd w:val="0"/>
              <w:jc w:val="center"/>
              <w:rPr>
                <w:rFonts w:ascii="宋体"/>
                <w:bCs/>
                <w:szCs w:val="21"/>
              </w:rPr>
            </w:pPr>
            <w:r>
              <w:rPr>
                <w:rFonts w:ascii="宋体" w:hAnsi="宋体" w:cs="宋体" w:hint="eastAsia"/>
              </w:rPr>
              <w:t>委托代理人</w:t>
            </w:r>
          </w:p>
        </w:tc>
        <w:tc>
          <w:tcPr>
            <w:tcW w:w="2318" w:type="dxa"/>
            <w:gridSpan w:val="2"/>
            <w:tcBorders>
              <w:top w:val="single" w:sz="12" w:space="0" w:color="auto"/>
              <w:bottom w:val="single" w:sz="6" w:space="0" w:color="auto"/>
            </w:tcBorders>
            <w:vAlign w:val="center"/>
          </w:tcPr>
          <w:p w14:paraId="41051CEC" w14:textId="77777777" w:rsidR="006E7B3D" w:rsidRDefault="006E7B3D" w:rsidP="00133D44">
            <w:pPr>
              <w:autoSpaceDE w:val="0"/>
              <w:autoSpaceDN w:val="0"/>
              <w:adjustRightInd w:val="0"/>
              <w:spacing w:line="360" w:lineRule="exact"/>
              <w:jc w:val="center"/>
              <w:rPr>
                <w:rFonts w:ascii="宋体" w:hAnsi="宋体" w:hint="eastAsia"/>
                <w:szCs w:val="21"/>
              </w:rPr>
            </w:pPr>
            <w:r w:rsidRPr="006E7B3D">
              <w:rPr>
                <w:rFonts w:ascii="宋体" w:hAnsi="宋体" w:cs="宋体" w:hint="eastAsia"/>
                <w:spacing w:val="210"/>
                <w:kern w:val="0"/>
                <w:fitText w:val="840" w:id="-869461503"/>
              </w:rPr>
              <w:t>姓</w:t>
            </w:r>
            <w:r w:rsidRPr="006E7B3D">
              <w:rPr>
                <w:rFonts w:ascii="宋体" w:hAnsi="宋体" w:cs="宋体" w:hint="eastAsia"/>
                <w:kern w:val="0"/>
                <w:fitText w:val="840" w:id="-869461503"/>
              </w:rPr>
              <w:t>名</w:t>
            </w:r>
          </w:p>
        </w:tc>
        <w:tc>
          <w:tcPr>
            <w:tcW w:w="1846" w:type="dxa"/>
            <w:gridSpan w:val="2"/>
            <w:tcBorders>
              <w:top w:val="single" w:sz="12" w:space="0" w:color="auto"/>
              <w:bottom w:val="single" w:sz="6" w:space="0" w:color="auto"/>
            </w:tcBorders>
            <w:vAlign w:val="center"/>
          </w:tcPr>
          <w:p w14:paraId="7C336A3D" w14:textId="77777777" w:rsidR="006E7B3D" w:rsidRDefault="006E7B3D" w:rsidP="00133D44"/>
        </w:tc>
        <w:tc>
          <w:tcPr>
            <w:tcW w:w="1846" w:type="dxa"/>
            <w:gridSpan w:val="2"/>
            <w:tcBorders>
              <w:top w:val="single" w:sz="12" w:space="0" w:color="auto"/>
              <w:bottom w:val="single" w:sz="6" w:space="0" w:color="auto"/>
            </w:tcBorders>
            <w:vAlign w:val="center"/>
          </w:tcPr>
          <w:p w14:paraId="5B7FA490" w14:textId="77777777" w:rsidR="006E7B3D" w:rsidRDefault="006E7B3D" w:rsidP="00133D44">
            <w:pPr>
              <w:autoSpaceDE w:val="0"/>
              <w:autoSpaceDN w:val="0"/>
              <w:adjustRightInd w:val="0"/>
              <w:spacing w:line="360" w:lineRule="exact"/>
              <w:jc w:val="center"/>
              <w:rPr>
                <w:rFonts w:ascii="宋体" w:hAnsi="宋体" w:hint="eastAsia"/>
                <w:szCs w:val="21"/>
              </w:rPr>
            </w:pPr>
            <w:r>
              <w:rPr>
                <w:rFonts w:ascii="宋体" w:hAnsi="宋体" w:cs="宋体" w:hint="eastAsia"/>
              </w:rPr>
              <w:t>身份证件类型</w:t>
            </w:r>
          </w:p>
        </w:tc>
        <w:tc>
          <w:tcPr>
            <w:tcW w:w="1849" w:type="dxa"/>
            <w:tcBorders>
              <w:top w:val="single" w:sz="12" w:space="0" w:color="auto"/>
              <w:bottom w:val="single" w:sz="6" w:space="0" w:color="auto"/>
            </w:tcBorders>
            <w:vAlign w:val="center"/>
          </w:tcPr>
          <w:p w14:paraId="4AD912A3" w14:textId="77777777" w:rsidR="006E7B3D" w:rsidRDefault="006E7B3D" w:rsidP="00133D44">
            <w:pPr>
              <w:jc w:val="center"/>
              <w:rPr>
                <w:rFonts w:ascii="楷体" w:eastAsia="楷体" w:hAnsi="楷体" w:hint="eastAsia"/>
              </w:rPr>
            </w:pPr>
            <w:r>
              <w:rPr>
                <w:rFonts w:ascii="楷体" w:eastAsia="楷体" w:hAnsi="楷体" w:hint="eastAsia"/>
              </w:rPr>
              <w:t>居民身份证</w:t>
            </w:r>
          </w:p>
        </w:tc>
      </w:tr>
      <w:tr w:rsidR="006E7B3D" w14:paraId="1B3B1688" w14:textId="77777777" w:rsidTr="00133D44">
        <w:trPr>
          <w:trHeight w:val="782"/>
          <w:jc w:val="center"/>
        </w:trPr>
        <w:tc>
          <w:tcPr>
            <w:tcW w:w="2042" w:type="dxa"/>
            <w:gridSpan w:val="4"/>
            <w:vMerge/>
            <w:vAlign w:val="center"/>
          </w:tcPr>
          <w:p w14:paraId="736A0870" w14:textId="77777777" w:rsidR="006E7B3D" w:rsidRDefault="006E7B3D" w:rsidP="00133D44">
            <w:pPr>
              <w:autoSpaceDE w:val="0"/>
              <w:autoSpaceDN w:val="0"/>
              <w:adjustRightInd w:val="0"/>
              <w:spacing w:line="360" w:lineRule="exact"/>
              <w:jc w:val="center"/>
            </w:pPr>
          </w:p>
        </w:tc>
        <w:tc>
          <w:tcPr>
            <w:tcW w:w="2318" w:type="dxa"/>
            <w:gridSpan w:val="2"/>
            <w:tcBorders>
              <w:top w:val="single" w:sz="6" w:space="0" w:color="auto"/>
              <w:bottom w:val="single" w:sz="6" w:space="0" w:color="auto"/>
            </w:tcBorders>
            <w:vAlign w:val="center"/>
          </w:tcPr>
          <w:p w14:paraId="45D2AAF8" w14:textId="77777777" w:rsidR="006E7B3D" w:rsidRDefault="006E7B3D" w:rsidP="00133D44">
            <w:pPr>
              <w:autoSpaceDE w:val="0"/>
              <w:autoSpaceDN w:val="0"/>
              <w:adjustRightInd w:val="0"/>
              <w:spacing w:line="360" w:lineRule="exact"/>
              <w:jc w:val="center"/>
            </w:pPr>
            <w:r>
              <w:rPr>
                <w:rFonts w:ascii="宋体" w:hAnsi="宋体" w:cs="宋体" w:hint="eastAsia"/>
              </w:rPr>
              <w:t>身份证件号码</w:t>
            </w:r>
          </w:p>
        </w:tc>
        <w:tc>
          <w:tcPr>
            <w:tcW w:w="5541" w:type="dxa"/>
            <w:gridSpan w:val="5"/>
            <w:tcBorders>
              <w:top w:val="single" w:sz="6" w:space="0" w:color="auto"/>
              <w:bottom w:val="single" w:sz="6" w:space="0" w:color="auto"/>
            </w:tcBorders>
            <w:vAlign w:val="center"/>
          </w:tcPr>
          <w:p w14:paraId="3DF5D6B8" w14:textId="77777777" w:rsidR="006E7B3D" w:rsidRDefault="006E7B3D" w:rsidP="00133D44"/>
        </w:tc>
      </w:tr>
      <w:tr w:rsidR="006E7B3D" w14:paraId="336590CA" w14:textId="77777777" w:rsidTr="00133D44">
        <w:trPr>
          <w:trHeight w:val="807"/>
          <w:jc w:val="center"/>
        </w:trPr>
        <w:tc>
          <w:tcPr>
            <w:tcW w:w="2042" w:type="dxa"/>
            <w:gridSpan w:val="4"/>
            <w:vMerge/>
            <w:tcBorders>
              <w:bottom w:val="single" w:sz="6" w:space="0" w:color="auto"/>
            </w:tcBorders>
            <w:vAlign w:val="center"/>
          </w:tcPr>
          <w:p w14:paraId="44DC1009" w14:textId="77777777" w:rsidR="006E7B3D" w:rsidRDefault="006E7B3D" w:rsidP="00133D44">
            <w:pPr>
              <w:autoSpaceDE w:val="0"/>
              <w:autoSpaceDN w:val="0"/>
              <w:adjustRightInd w:val="0"/>
              <w:spacing w:line="360" w:lineRule="exact"/>
              <w:jc w:val="center"/>
              <w:rPr>
                <w:rFonts w:ascii="宋体" w:hAnsi="宋体" w:hint="eastAsia"/>
                <w:szCs w:val="21"/>
              </w:rPr>
            </w:pPr>
          </w:p>
        </w:tc>
        <w:tc>
          <w:tcPr>
            <w:tcW w:w="2318" w:type="dxa"/>
            <w:gridSpan w:val="2"/>
            <w:tcBorders>
              <w:top w:val="single" w:sz="6" w:space="0" w:color="auto"/>
              <w:bottom w:val="single" w:sz="6" w:space="0" w:color="auto"/>
            </w:tcBorders>
            <w:vAlign w:val="center"/>
          </w:tcPr>
          <w:p w14:paraId="495FFEB0" w14:textId="77777777" w:rsidR="006E7B3D" w:rsidRDefault="006E7B3D" w:rsidP="00133D44">
            <w:pPr>
              <w:autoSpaceDE w:val="0"/>
              <w:autoSpaceDN w:val="0"/>
              <w:adjustRightInd w:val="0"/>
              <w:spacing w:line="360" w:lineRule="exact"/>
              <w:jc w:val="center"/>
              <w:rPr>
                <w:rFonts w:ascii="宋体" w:hAnsi="宋体" w:hint="eastAsia"/>
                <w:szCs w:val="21"/>
              </w:rPr>
            </w:pPr>
            <w:r>
              <w:rPr>
                <w:rFonts w:ascii="宋体" w:hAnsi="宋体" w:cs="宋体" w:hint="eastAsia"/>
              </w:rPr>
              <w:t>固定电话</w:t>
            </w:r>
          </w:p>
        </w:tc>
        <w:tc>
          <w:tcPr>
            <w:tcW w:w="1846" w:type="dxa"/>
            <w:gridSpan w:val="2"/>
            <w:tcBorders>
              <w:top w:val="single" w:sz="6" w:space="0" w:color="auto"/>
              <w:bottom w:val="single" w:sz="6" w:space="0" w:color="auto"/>
            </w:tcBorders>
            <w:vAlign w:val="center"/>
          </w:tcPr>
          <w:p w14:paraId="02BA827A" w14:textId="77777777" w:rsidR="006E7B3D" w:rsidRDefault="006E7B3D" w:rsidP="00133D44"/>
        </w:tc>
        <w:tc>
          <w:tcPr>
            <w:tcW w:w="1846" w:type="dxa"/>
            <w:gridSpan w:val="2"/>
            <w:tcBorders>
              <w:top w:val="single" w:sz="6" w:space="0" w:color="auto"/>
              <w:bottom w:val="single" w:sz="6" w:space="0" w:color="auto"/>
            </w:tcBorders>
            <w:vAlign w:val="center"/>
          </w:tcPr>
          <w:p w14:paraId="482C424F" w14:textId="77777777" w:rsidR="006E7B3D" w:rsidRDefault="006E7B3D" w:rsidP="00133D44">
            <w:pPr>
              <w:autoSpaceDE w:val="0"/>
              <w:autoSpaceDN w:val="0"/>
              <w:adjustRightInd w:val="0"/>
              <w:spacing w:line="360" w:lineRule="exact"/>
              <w:jc w:val="center"/>
              <w:rPr>
                <w:rFonts w:ascii="宋体" w:hAnsi="宋体" w:hint="eastAsia"/>
                <w:szCs w:val="21"/>
              </w:rPr>
            </w:pPr>
            <w:r>
              <w:rPr>
                <w:rFonts w:ascii="宋体" w:hAnsi="宋体" w:cs="宋体" w:hint="eastAsia"/>
              </w:rPr>
              <w:t>移动电话</w:t>
            </w:r>
          </w:p>
        </w:tc>
        <w:tc>
          <w:tcPr>
            <w:tcW w:w="1849" w:type="dxa"/>
            <w:tcBorders>
              <w:top w:val="single" w:sz="6" w:space="0" w:color="auto"/>
              <w:bottom w:val="single" w:sz="6" w:space="0" w:color="auto"/>
            </w:tcBorders>
            <w:vAlign w:val="center"/>
          </w:tcPr>
          <w:p w14:paraId="64F8AF2F" w14:textId="77777777" w:rsidR="006E7B3D" w:rsidRDefault="006E7B3D" w:rsidP="00133D44"/>
        </w:tc>
      </w:tr>
      <w:tr w:rsidR="006E7B3D" w14:paraId="3777FFC5" w14:textId="77777777" w:rsidTr="00133D44">
        <w:trPr>
          <w:trHeight w:hRule="exact" w:val="2991"/>
          <w:jc w:val="center"/>
        </w:trPr>
        <w:tc>
          <w:tcPr>
            <w:tcW w:w="2042" w:type="dxa"/>
            <w:gridSpan w:val="4"/>
            <w:tcBorders>
              <w:top w:val="single" w:sz="12" w:space="0" w:color="auto"/>
              <w:bottom w:val="single" w:sz="6" w:space="0" w:color="auto"/>
            </w:tcBorders>
            <w:vAlign w:val="center"/>
          </w:tcPr>
          <w:p w14:paraId="5A7072BE" w14:textId="77777777" w:rsidR="006E7B3D" w:rsidRDefault="006E7B3D" w:rsidP="00133D44">
            <w:pPr>
              <w:autoSpaceDE w:val="0"/>
              <w:autoSpaceDN w:val="0"/>
              <w:adjustRightInd w:val="0"/>
              <w:jc w:val="center"/>
              <w:rPr>
                <w:rFonts w:ascii="黑体" w:eastAsia="黑体" w:hAnsi="宋体" w:hint="eastAsia"/>
                <w:b/>
                <w:bCs/>
                <w:szCs w:val="21"/>
              </w:rPr>
            </w:pPr>
            <w:r>
              <w:rPr>
                <w:rFonts w:ascii="宋体" w:hint="eastAsia"/>
                <w:bCs/>
                <w:szCs w:val="21"/>
              </w:rPr>
              <w:t>委托权限</w:t>
            </w:r>
          </w:p>
        </w:tc>
        <w:tc>
          <w:tcPr>
            <w:tcW w:w="7859" w:type="dxa"/>
            <w:gridSpan w:val="7"/>
            <w:tcBorders>
              <w:top w:val="single" w:sz="12" w:space="0" w:color="auto"/>
              <w:bottom w:val="single" w:sz="6" w:space="0" w:color="auto"/>
            </w:tcBorders>
            <w:vAlign w:val="center"/>
          </w:tcPr>
          <w:p w14:paraId="26EEC94D" w14:textId="77777777" w:rsidR="006E7B3D" w:rsidRDefault="006E7B3D" w:rsidP="00133D44">
            <w:pPr>
              <w:rPr>
                <w:rFonts w:ascii="宋体" w:hAnsi="宋体" w:hint="eastAsia"/>
                <w:szCs w:val="21"/>
              </w:rPr>
            </w:pPr>
            <w:r>
              <w:rPr>
                <w:rFonts w:ascii="宋体" w:hAnsi="宋体" w:hint="eastAsia"/>
                <w:szCs w:val="21"/>
              </w:rPr>
              <w:t>1、同意</w:t>
            </w:r>
            <w:r>
              <w:rPr>
                <w:rFonts w:ascii="Segoe UI Symbol" w:hAnsi="Segoe UI Symbol" w:cs="Segoe UI Symbol"/>
                <w:szCs w:val="21"/>
              </w:rPr>
              <w:t>☑</w:t>
            </w:r>
            <w:r>
              <w:rPr>
                <w:rFonts w:ascii="宋体" w:hAnsi="宋体" w:hint="eastAsia"/>
                <w:szCs w:val="21"/>
              </w:rPr>
              <w:t xml:space="preserve">不同意□核对登记材料中的复印件并签署核对意见； </w:t>
            </w:r>
          </w:p>
          <w:p w14:paraId="31AD667D" w14:textId="77777777" w:rsidR="006E7B3D" w:rsidRDefault="006E7B3D" w:rsidP="00133D44">
            <w:pPr>
              <w:outlineLvl w:val="0"/>
              <w:rPr>
                <w:rFonts w:ascii="宋体" w:hAnsi="宋体" w:hint="eastAsia"/>
                <w:szCs w:val="21"/>
              </w:rPr>
            </w:pPr>
          </w:p>
          <w:p w14:paraId="6441A93E" w14:textId="77777777" w:rsidR="006E7B3D" w:rsidRDefault="006E7B3D" w:rsidP="00133D44">
            <w:pPr>
              <w:outlineLvl w:val="0"/>
              <w:rPr>
                <w:rFonts w:ascii="宋体" w:hAnsi="宋体" w:hint="eastAsia"/>
                <w:szCs w:val="21"/>
              </w:rPr>
            </w:pPr>
            <w:r>
              <w:rPr>
                <w:rFonts w:ascii="宋体" w:hAnsi="宋体" w:hint="eastAsia"/>
                <w:szCs w:val="21"/>
              </w:rPr>
              <w:t>2、同意</w:t>
            </w:r>
            <w:r>
              <w:rPr>
                <w:rFonts w:ascii="Segoe UI Symbol" w:hAnsi="Segoe UI Symbol" w:cs="Segoe UI Symbol"/>
                <w:szCs w:val="21"/>
              </w:rPr>
              <w:t>☑</w:t>
            </w:r>
            <w:r>
              <w:rPr>
                <w:rFonts w:ascii="宋体" w:hAnsi="宋体" w:hint="eastAsia"/>
                <w:szCs w:val="21"/>
              </w:rPr>
              <w:t>不同意□修改企业自备文件的错误；</w:t>
            </w:r>
          </w:p>
          <w:p w14:paraId="46069593" w14:textId="77777777" w:rsidR="006E7B3D" w:rsidRDefault="006E7B3D" w:rsidP="00133D44">
            <w:pPr>
              <w:rPr>
                <w:rFonts w:ascii="宋体" w:hAnsi="宋体" w:hint="eastAsia"/>
                <w:szCs w:val="21"/>
              </w:rPr>
            </w:pPr>
          </w:p>
          <w:p w14:paraId="05A51161" w14:textId="77777777" w:rsidR="006E7B3D" w:rsidRDefault="006E7B3D" w:rsidP="00133D44">
            <w:pPr>
              <w:rPr>
                <w:rFonts w:ascii="宋体" w:hAnsi="宋体" w:hint="eastAsia"/>
                <w:szCs w:val="21"/>
              </w:rPr>
            </w:pPr>
            <w:r>
              <w:rPr>
                <w:rFonts w:ascii="宋体" w:hAnsi="宋体" w:hint="eastAsia"/>
                <w:szCs w:val="21"/>
              </w:rPr>
              <w:t>3、同意</w:t>
            </w:r>
            <w:r>
              <w:rPr>
                <w:rFonts w:ascii="Segoe UI Symbol" w:hAnsi="Segoe UI Symbol" w:cs="Segoe UI Symbol"/>
                <w:szCs w:val="21"/>
              </w:rPr>
              <w:t>☑</w:t>
            </w:r>
            <w:r>
              <w:rPr>
                <w:rFonts w:ascii="宋体" w:hAnsi="宋体" w:hint="eastAsia"/>
                <w:szCs w:val="21"/>
              </w:rPr>
              <w:t>不同意□修改有关表格的填写错误；</w:t>
            </w:r>
          </w:p>
          <w:p w14:paraId="28987C13" w14:textId="77777777" w:rsidR="006E7B3D" w:rsidRDefault="006E7B3D" w:rsidP="00133D44">
            <w:pPr>
              <w:autoSpaceDE w:val="0"/>
              <w:autoSpaceDN w:val="0"/>
              <w:adjustRightInd w:val="0"/>
              <w:rPr>
                <w:rFonts w:ascii="宋体" w:hAnsi="宋体" w:hint="eastAsia"/>
                <w:szCs w:val="21"/>
              </w:rPr>
            </w:pPr>
          </w:p>
          <w:p w14:paraId="7CDCA377" w14:textId="77777777" w:rsidR="006E7B3D" w:rsidRDefault="006E7B3D" w:rsidP="00133D44">
            <w:pPr>
              <w:autoSpaceDE w:val="0"/>
              <w:autoSpaceDN w:val="0"/>
              <w:adjustRightInd w:val="0"/>
              <w:rPr>
                <w:rFonts w:ascii="黑体" w:eastAsia="黑体" w:hAnsi="宋体" w:hint="eastAsia"/>
                <w:b/>
                <w:bCs/>
                <w:szCs w:val="21"/>
              </w:rPr>
            </w:pPr>
            <w:r>
              <w:rPr>
                <w:rFonts w:ascii="宋体" w:hAnsi="宋体" w:hint="eastAsia"/>
                <w:szCs w:val="21"/>
              </w:rPr>
              <w:t>4、同意</w:t>
            </w:r>
            <w:r>
              <w:rPr>
                <w:rFonts w:ascii="Segoe UI Symbol" w:hAnsi="Segoe UI Symbol" w:cs="Segoe UI Symbol"/>
                <w:szCs w:val="21"/>
              </w:rPr>
              <w:t>☑</w:t>
            </w:r>
            <w:r>
              <w:rPr>
                <w:rFonts w:ascii="宋体" w:hAnsi="宋体" w:hint="eastAsia"/>
                <w:szCs w:val="21"/>
              </w:rPr>
              <w:t>不同意□领取有关文书。</w:t>
            </w:r>
          </w:p>
        </w:tc>
      </w:tr>
      <w:tr w:rsidR="006E7B3D" w14:paraId="299F1B3F" w14:textId="77777777" w:rsidTr="00133D44">
        <w:trPr>
          <w:trHeight w:val="624"/>
          <w:jc w:val="center"/>
        </w:trPr>
        <w:tc>
          <w:tcPr>
            <w:tcW w:w="9901" w:type="dxa"/>
            <w:gridSpan w:val="11"/>
            <w:tcBorders>
              <w:top w:val="single" w:sz="12" w:space="0" w:color="auto"/>
              <w:bottom w:val="single" w:sz="12" w:space="0" w:color="auto"/>
            </w:tcBorders>
            <w:vAlign w:val="center"/>
          </w:tcPr>
          <w:p w14:paraId="119C0601" w14:textId="77777777" w:rsidR="006E7B3D" w:rsidRDefault="006E7B3D" w:rsidP="00133D44">
            <w:pPr>
              <w:spacing w:line="400" w:lineRule="exact"/>
              <w:jc w:val="center"/>
              <w:rPr>
                <w:rFonts w:ascii="黑体" w:eastAsia="黑体" w:hAnsi="宋体" w:hint="eastAsia"/>
                <w:b/>
                <w:bCs/>
                <w:sz w:val="28"/>
                <w:szCs w:val="21"/>
                <w:lang w:val="zh-CN"/>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申请人签署（必填项）</w:t>
            </w:r>
          </w:p>
        </w:tc>
      </w:tr>
      <w:tr w:rsidR="006E7B3D" w14:paraId="72367F98" w14:textId="77777777" w:rsidTr="00133D44">
        <w:trPr>
          <w:trHeight w:val="4706"/>
          <w:jc w:val="center"/>
        </w:trPr>
        <w:tc>
          <w:tcPr>
            <w:tcW w:w="9901" w:type="dxa"/>
            <w:gridSpan w:val="11"/>
            <w:tcBorders>
              <w:top w:val="single" w:sz="12" w:space="0" w:color="auto"/>
              <w:bottom w:val="single" w:sz="12" w:space="0" w:color="auto"/>
            </w:tcBorders>
          </w:tcPr>
          <w:p w14:paraId="57E51348" w14:textId="77777777" w:rsidR="006E7B3D" w:rsidRDefault="006E7B3D" w:rsidP="00133D44"/>
          <w:p w14:paraId="0A21915E" w14:textId="77777777" w:rsidR="006E7B3D" w:rsidRDefault="006E7B3D" w:rsidP="00133D44"/>
          <w:p w14:paraId="44D27F51" w14:textId="77777777" w:rsidR="006E7B3D" w:rsidRDefault="006E7B3D" w:rsidP="00133D44">
            <w:pPr>
              <w:spacing w:line="440" w:lineRule="exact"/>
              <w:ind w:firstLineChars="200" w:firstLine="422"/>
              <w:rPr>
                <w:rFonts w:ascii="宋体" w:hAnsi="宋体" w:hint="eastAsia"/>
                <w:b/>
                <w:bCs/>
                <w:szCs w:val="21"/>
              </w:rPr>
            </w:pPr>
            <w:r>
              <w:rPr>
                <w:rFonts w:ascii="宋体" w:hAnsi="宋体" w:hint="eastAsia"/>
                <w:b/>
                <w:bCs/>
                <w:szCs w:val="21"/>
              </w:rPr>
              <w:t>本申请人和签字人承诺提交的材料文件和填报的信息真实有效，并承担相应的法律责任。</w:t>
            </w:r>
          </w:p>
          <w:p w14:paraId="5A6B1ACB" w14:textId="77777777" w:rsidR="006E7B3D" w:rsidRDefault="006E7B3D" w:rsidP="00133D44"/>
          <w:p w14:paraId="59EFCBD1" w14:textId="7E7AE5E6" w:rsidR="006E7B3D" w:rsidRDefault="006E7B3D" w:rsidP="00133D44">
            <w:pPr>
              <w:autoSpaceDE w:val="0"/>
              <w:autoSpaceDN w:val="0"/>
              <w:adjustRightInd w:val="0"/>
              <w:ind w:firstLineChars="200" w:firstLine="420"/>
              <w:rPr>
                <w:rFonts w:eastAsia="思源宋体"/>
                <w:color w:val="FF0000"/>
                <w:szCs w:val="21"/>
              </w:rPr>
            </w:pPr>
            <w:r>
              <w:rPr>
                <w:rFonts w:ascii="宋体" w:hAnsi="宋体" w:hint="eastAsia"/>
                <w:szCs w:val="21"/>
              </w:rPr>
              <w:t>申请人签字：</w:t>
            </w:r>
            <w:r>
              <w:t xml:space="preserve">{{ </w:t>
            </w:r>
            <w:r w:rsidR="00047173">
              <w:t>Liquidator</w:t>
            </w:r>
            <w:r>
              <w:t xml:space="preserve"> }}</w:t>
            </w:r>
          </w:p>
          <w:p w14:paraId="5F6AE43F" w14:textId="77777777" w:rsidR="006E7B3D" w:rsidRDefault="006E7B3D" w:rsidP="00133D44"/>
          <w:p w14:paraId="22C31E21" w14:textId="77777777" w:rsidR="006E7B3D" w:rsidRDefault="006E7B3D" w:rsidP="00133D44"/>
          <w:p w14:paraId="32679847" w14:textId="1F5ACD9E" w:rsidR="006E7B3D" w:rsidRDefault="006E7B3D" w:rsidP="00133D44">
            <w:pPr>
              <w:wordWrap w:val="0"/>
              <w:autoSpaceDE w:val="0"/>
              <w:autoSpaceDN w:val="0"/>
              <w:adjustRightInd w:val="0"/>
              <w:jc w:val="right"/>
              <w:rPr>
                <w:rFonts w:ascii="宋体" w:hAnsi="宋体" w:hint="eastAsia"/>
                <w:szCs w:val="21"/>
              </w:rPr>
            </w:pPr>
            <w:r>
              <w:rPr>
                <w:rFonts w:ascii="宋体" w:hAnsi="宋体" w:hint="eastAsia"/>
                <w:szCs w:val="21"/>
              </w:rPr>
              <w:t xml:space="preserve">企业盖章 </w:t>
            </w:r>
            <w:r w:rsidR="00047173">
              <w:rPr>
                <w:rFonts w:ascii="宋体" w:hAnsi="宋体" w:hint="eastAsia"/>
                <w:szCs w:val="21"/>
              </w:rPr>
              <w:t xml:space="preserve"> </w:t>
            </w:r>
            <w:r>
              <w:rPr>
                <w:rFonts w:ascii="宋体" w:hAnsi="宋体" w:hint="eastAsia"/>
                <w:szCs w:val="21"/>
              </w:rPr>
              <w:t xml:space="preserve">   </w:t>
            </w:r>
          </w:p>
          <w:p w14:paraId="4B49AFCA" w14:textId="77777777" w:rsidR="006E7B3D" w:rsidRDefault="006E7B3D" w:rsidP="00133D44"/>
          <w:p w14:paraId="64E9A39C" w14:textId="77777777" w:rsidR="006E7B3D" w:rsidRDefault="006E7B3D" w:rsidP="00133D44">
            <w:pPr>
              <w:wordWrap w:val="0"/>
              <w:autoSpaceDE w:val="0"/>
              <w:autoSpaceDN w:val="0"/>
              <w:adjustRightInd w:val="0"/>
              <w:jc w:val="right"/>
              <w:rPr>
                <w:rFonts w:ascii="宋体"/>
                <w:szCs w:val="21"/>
              </w:rPr>
            </w:pP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年</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日   </w:t>
            </w:r>
          </w:p>
        </w:tc>
      </w:tr>
    </w:tbl>
    <w:p w14:paraId="2FC9E7F3" w14:textId="77777777" w:rsidR="006E7B3D" w:rsidRDefault="006E7B3D" w:rsidP="006E7B3D">
      <w:pPr>
        <w:autoSpaceDE w:val="0"/>
        <w:autoSpaceDN w:val="0"/>
        <w:spacing w:line="300" w:lineRule="exact"/>
        <w:ind w:left="422" w:hangingChars="200" w:hanging="422"/>
        <w:rPr>
          <w:rFonts w:ascii="宋体" w:hAnsi="宋体" w:hint="eastAsia"/>
          <w:b/>
          <w:bCs/>
          <w:szCs w:val="21"/>
        </w:rPr>
      </w:pPr>
      <w:bookmarkStart w:id="2" w:name="_Hlk113097545"/>
      <w:r>
        <w:rPr>
          <w:rFonts w:ascii="宋体" w:hAnsi="宋体" w:hint="eastAsia"/>
          <w:b/>
          <w:bCs/>
          <w:szCs w:val="21"/>
        </w:rPr>
        <w:t>注：</w:t>
      </w:r>
      <w:r>
        <w:rPr>
          <w:rFonts w:ascii="宋体" w:hAnsi="宋体" w:hint="eastAsia"/>
          <w:szCs w:val="21"/>
        </w:rPr>
        <w:t>1、申请普通注销的已清算的公司、非公司外资企业、合伙企业由清算组负责人（清算人）签字；个人独资企业由投资人或清算人签字。</w:t>
      </w:r>
    </w:p>
    <w:bookmarkEnd w:id="2"/>
    <w:p w14:paraId="6FD42752" w14:textId="77777777" w:rsidR="006E7B3D" w:rsidRDefault="006E7B3D" w:rsidP="006E7B3D">
      <w:pPr>
        <w:autoSpaceDE w:val="0"/>
        <w:autoSpaceDN w:val="0"/>
        <w:spacing w:line="300" w:lineRule="exact"/>
        <w:ind w:leftChars="200" w:left="420"/>
        <w:rPr>
          <w:rFonts w:ascii="宋体" w:hAnsi="宋体" w:hint="eastAsia"/>
          <w:szCs w:val="21"/>
        </w:rPr>
      </w:pPr>
      <w:r>
        <w:rPr>
          <w:rFonts w:ascii="宋体" w:hAnsi="宋体" w:hint="eastAsia"/>
          <w:szCs w:val="21"/>
        </w:rPr>
        <w:t>2、申请普通注销的已清算的非公司企业法人和因合并或分立的未清算的公司、非公司外资企业由法定代表人签字。</w:t>
      </w:r>
    </w:p>
    <w:p w14:paraId="38F57105" w14:textId="77777777" w:rsidR="006E7B3D" w:rsidRDefault="006E7B3D" w:rsidP="006E7B3D">
      <w:pPr>
        <w:autoSpaceDE w:val="0"/>
        <w:autoSpaceDN w:val="0"/>
        <w:spacing w:line="300" w:lineRule="exact"/>
        <w:ind w:leftChars="200" w:left="420"/>
        <w:rPr>
          <w:rFonts w:ascii="宋体" w:hAnsi="宋体" w:hint="eastAsia"/>
          <w:szCs w:val="21"/>
        </w:rPr>
      </w:pPr>
      <w:r>
        <w:rPr>
          <w:rFonts w:ascii="宋体" w:hAnsi="宋体" w:hint="eastAsia"/>
          <w:szCs w:val="21"/>
        </w:rPr>
        <w:t>3、申请简易注销的</w:t>
      </w:r>
      <w:r>
        <w:rPr>
          <w:rFonts w:ascii="宋体" w:hAnsi="宋体" w:cs="宋体"/>
          <w:szCs w:val="21"/>
        </w:rPr>
        <w:t>公司、非公司企业法人</w:t>
      </w:r>
      <w:r>
        <w:rPr>
          <w:rFonts w:ascii="宋体" w:hAnsi="宋体" w:cs="宋体" w:hint="eastAsia"/>
          <w:szCs w:val="21"/>
        </w:rPr>
        <w:t>、非公司外资企业</w:t>
      </w:r>
      <w:r>
        <w:rPr>
          <w:rFonts w:ascii="宋体" w:hAnsi="宋体" w:cs="宋体"/>
          <w:szCs w:val="21"/>
        </w:rPr>
        <w:t>由法定代表人签字</w:t>
      </w:r>
      <w:r>
        <w:rPr>
          <w:rFonts w:ascii="宋体" w:hAnsi="宋体" w:cs="宋体" w:hint="eastAsia"/>
          <w:szCs w:val="21"/>
        </w:rPr>
        <w:t>，</w:t>
      </w:r>
      <w:r>
        <w:rPr>
          <w:rFonts w:ascii="宋体" w:hAnsi="宋体" w:cs="宋体"/>
          <w:szCs w:val="21"/>
        </w:rPr>
        <w:t>合伙企业由执行事务合伙人</w:t>
      </w:r>
      <w:r>
        <w:rPr>
          <w:rFonts w:ascii="宋体" w:hAnsi="宋体" w:cs="宋体" w:hint="eastAsia"/>
          <w:szCs w:val="21"/>
        </w:rPr>
        <w:t>（或</w:t>
      </w:r>
      <w:r>
        <w:rPr>
          <w:rFonts w:ascii="宋体" w:hAnsi="宋体" w:cs="宋体"/>
          <w:szCs w:val="21"/>
        </w:rPr>
        <w:t>委派代表</w:t>
      </w:r>
      <w:r>
        <w:rPr>
          <w:rFonts w:ascii="宋体" w:hAnsi="宋体" w:cs="宋体" w:hint="eastAsia"/>
          <w:szCs w:val="21"/>
        </w:rPr>
        <w:t>）</w:t>
      </w:r>
      <w:r>
        <w:rPr>
          <w:rFonts w:ascii="宋体" w:hAnsi="宋体" w:cs="宋体"/>
          <w:szCs w:val="21"/>
        </w:rPr>
        <w:t>签字</w:t>
      </w:r>
      <w:r>
        <w:rPr>
          <w:rFonts w:ascii="宋体" w:hAnsi="宋体" w:hint="eastAsia"/>
          <w:szCs w:val="21"/>
        </w:rPr>
        <w:t>，</w:t>
      </w:r>
      <w:r>
        <w:rPr>
          <w:rFonts w:ascii="宋体" w:hAnsi="宋体"/>
          <w:szCs w:val="21"/>
        </w:rPr>
        <w:t>个人独资企业由投资人签字</w:t>
      </w:r>
      <w:r>
        <w:rPr>
          <w:rFonts w:ascii="宋体" w:hAnsi="宋体" w:hint="eastAsia"/>
          <w:szCs w:val="21"/>
        </w:rPr>
        <w:t>；</w:t>
      </w:r>
    </w:p>
    <w:bookmarkEnd w:id="0"/>
    <w:p w14:paraId="31A66D18" w14:textId="77777777" w:rsidR="006E7B3D" w:rsidRDefault="006E7B3D" w:rsidP="003420C1">
      <w:pPr>
        <w:spacing w:line="240" w:lineRule="atLeast"/>
        <w:ind w:leftChars="200" w:left="420"/>
      </w:pPr>
      <w:r>
        <w:rPr>
          <w:rFonts w:hint="eastAsia"/>
        </w:rPr>
        <w:t>4</w:t>
      </w:r>
      <w:r>
        <w:rPr>
          <w:rFonts w:hint="eastAsia"/>
        </w:rPr>
        <w:t>、人民法院裁定解散的由其指定的清算组负责人（破产管理人）签字。</w:t>
      </w:r>
      <w:bookmarkEnd w:id="1"/>
    </w:p>
    <w:p w14:paraId="0C605351" w14:textId="349E314D" w:rsidR="0034127D" w:rsidRDefault="0034127D">
      <w:pPr>
        <w:widowControl/>
        <w:jc w:val="left"/>
      </w:pPr>
      <w:r>
        <w:br w:type="page"/>
      </w:r>
    </w:p>
    <w:tbl>
      <w:tblPr>
        <w:tblpPr w:leftFromText="180" w:rightFromText="180" w:vertAnchor="text" w:horzAnchor="page" w:tblpXSpec="center" w:tblpY="355"/>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904"/>
        <w:gridCol w:w="4904"/>
      </w:tblGrid>
      <w:tr w:rsidR="0034127D" w14:paraId="75BBC49B" w14:textId="77777777" w:rsidTr="00007B79">
        <w:trPr>
          <w:trHeight w:val="737"/>
          <w:jc w:val="center"/>
        </w:trPr>
        <w:tc>
          <w:tcPr>
            <w:tcW w:w="9808" w:type="dxa"/>
            <w:gridSpan w:val="2"/>
            <w:vAlign w:val="center"/>
          </w:tcPr>
          <w:p w14:paraId="1C9AB26D" w14:textId="77777777" w:rsidR="0034127D" w:rsidRDefault="0034127D" w:rsidP="00007B79">
            <w:pPr>
              <w:jc w:val="center"/>
              <w:rPr>
                <w:rFonts w:ascii="黑体" w:eastAsia="黑体" w:hAnsi="黑体" w:hint="eastAsia"/>
                <w:b/>
                <w:bCs/>
                <w:sz w:val="28"/>
                <w:szCs w:val="28"/>
              </w:rPr>
            </w:pPr>
            <w:r>
              <w:rPr>
                <w:rFonts w:ascii="Segoe UI Symbol" w:eastAsia="黑体" w:hAnsi="Segoe UI Symbol" w:cs="Segoe UI Symbol"/>
                <w:b/>
                <w:bCs/>
                <w:sz w:val="28"/>
                <w:szCs w:val="28"/>
              </w:rPr>
              <w:lastRenderedPageBreak/>
              <w:t>☑</w:t>
            </w:r>
            <w:r>
              <w:rPr>
                <w:rFonts w:ascii="黑体" w:eastAsia="黑体" w:hAnsi="黑体" w:hint="eastAsia"/>
                <w:b/>
                <w:bCs/>
                <w:sz w:val="28"/>
                <w:szCs w:val="28"/>
              </w:rPr>
              <w:t>指定代表</w:t>
            </w:r>
            <w:r>
              <w:rPr>
                <w:rFonts w:ascii="黑体" w:eastAsia="黑体" w:hAnsi="黑体"/>
                <w:b/>
                <w:bCs/>
                <w:sz w:val="28"/>
                <w:szCs w:val="28"/>
              </w:rPr>
              <w:t>/</w:t>
            </w:r>
            <w:r>
              <w:rPr>
                <w:rFonts w:ascii="黑体" w:eastAsia="黑体" w:hAnsi="黑体" w:hint="eastAsia"/>
                <w:b/>
                <w:bCs/>
                <w:sz w:val="28"/>
                <w:szCs w:val="28"/>
              </w:rPr>
              <w:t>委托代理人身份证件（必填项）</w:t>
            </w:r>
          </w:p>
        </w:tc>
      </w:tr>
      <w:tr w:rsidR="0034127D" w14:paraId="4728E26B" w14:textId="77777777" w:rsidTr="00007B79">
        <w:trPr>
          <w:trHeight w:val="3402"/>
          <w:jc w:val="center"/>
        </w:trPr>
        <w:tc>
          <w:tcPr>
            <w:tcW w:w="4904" w:type="dxa"/>
            <w:tcBorders>
              <w:top w:val="single" w:sz="2" w:space="0" w:color="auto"/>
              <w:bottom w:val="single" w:sz="2" w:space="0" w:color="auto"/>
              <w:right w:val="nil"/>
            </w:tcBorders>
            <w:vAlign w:val="center"/>
          </w:tcPr>
          <w:p w14:paraId="3F725350" w14:textId="77777777" w:rsidR="0034127D" w:rsidRPr="00102D7F" w:rsidRDefault="0034127D" w:rsidP="00007B79">
            <w:pPr>
              <w:jc w:val="center"/>
            </w:pPr>
          </w:p>
        </w:tc>
        <w:tc>
          <w:tcPr>
            <w:tcW w:w="4904" w:type="dxa"/>
            <w:tcBorders>
              <w:left w:val="nil"/>
            </w:tcBorders>
            <w:vAlign w:val="center"/>
          </w:tcPr>
          <w:p w14:paraId="1FF2F836" w14:textId="298B5307" w:rsidR="0034127D" w:rsidRDefault="0034127D" w:rsidP="00007B79">
            <w:pPr>
              <w:jc w:val="center"/>
            </w:pPr>
          </w:p>
        </w:tc>
      </w:tr>
      <w:tr w:rsidR="0034127D" w14:paraId="6B05D9B3" w14:textId="77777777" w:rsidTr="00007B79">
        <w:trPr>
          <w:trHeight w:val="964"/>
          <w:jc w:val="center"/>
        </w:trPr>
        <w:tc>
          <w:tcPr>
            <w:tcW w:w="9808" w:type="dxa"/>
            <w:gridSpan w:val="2"/>
            <w:vAlign w:val="center"/>
          </w:tcPr>
          <w:p w14:paraId="0683028F" w14:textId="48A01AAE" w:rsidR="0034127D" w:rsidRDefault="0034127D" w:rsidP="00047173">
            <w:pPr>
              <w:pStyle w:val="0"/>
              <w:ind w:firstLineChars="0" w:firstLine="0"/>
            </w:pPr>
            <w:r>
              <w:rPr>
                <w:rFonts w:hint="eastAsia"/>
              </w:rPr>
              <w:t>本人提供，用于</w:t>
            </w:r>
            <w:r>
              <w:t>{{ CN }}</w:t>
            </w:r>
            <w:r>
              <w:rPr>
                <w:rFonts w:hint="eastAsia"/>
              </w:rPr>
              <w:t>注册登记。签字：</w:t>
            </w:r>
          </w:p>
        </w:tc>
      </w:tr>
    </w:tbl>
    <w:p w14:paraId="2EEA600D" w14:textId="735BE3F4" w:rsidR="0034127D" w:rsidRDefault="0034127D" w:rsidP="0034127D"/>
    <w:p w14:paraId="0ED3EDF1" w14:textId="77777777" w:rsidR="0034127D" w:rsidRDefault="0034127D" w:rsidP="0034127D"/>
    <w:p w14:paraId="17C30CA9" w14:textId="77777777" w:rsidR="0034127D" w:rsidRDefault="0034127D" w:rsidP="0034127D"/>
    <w:p w14:paraId="18009980" w14:textId="6A0D764D" w:rsidR="0034127D" w:rsidRDefault="0034127D">
      <w:pPr>
        <w:widowControl/>
        <w:jc w:val="left"/>
      </w:pPr>
      <w:r>
        <w:br w:type="page"/>
      </w:r>
    </w:p>
    <w:p w14:paraId="1E1EDEE7" w14:textId="77777777" w:rsidR="00E37C67" w:rsidRPr="00E37C67" w:rsidRDefault="00E37C67" w:rsidP="00E37C67">
      <w:pPr>
        <w:pStyle w:val="24"/>
      </w:pPr>
    </w:p>
    <w:p w14:paraId="19A72950" w14:textId="7365A95A" w:rsidR="00E37C67" w:rsidRDefault="00E37C67" w:rsidP="00E37C67">
      <w:pPr>
        <w:pStyle w:val="1"/>
        <w:numPr>
          <w:ilvl w:val="0"/>
          <w:numId w:val="0"/>
        </w:numPr>
      </w:pPr>
      <w:r>
        <w:rPr>
          <w:rFonts w:hint="eastAsia"/>
        </w:rPr>
        <w:t>股东决定</w:t>
      </w:r>
    </w:p>
    <w:p w14:paraId="3CE8A26D" w14:textId="77777777" w:rsidR="00E37C67" w:rsidRDefault="00E37C67" w:rsidP="00E37C67">
      <w:pPr>
        <w:pStyle w:val="0"/>
        <w:ind w:firstLine="480"/>
      </w:pPr>
      <w:r>
        <w:rPr>
          <w:rFonts w:hint="eastAsia"/>
        </w:rPr>
        <w:t>根据《公司法》及本公司章程的有关规定，股东做出决定如下：</w:t>
      </w:r>
    </w:p>
    <w:p w14:paraId="43AC0A90" w14:textId="27E6C2FD" w:rsidR="00E37C67" w:rsidRDefault="00E37C67" w:rsidP="00E37C67">
      <w:pPr>
        <w:pStyle w:val="2"/>
        <w:ind w:firstLine="480"/>
      </w:pPr>
      <w:r>
        <w:rPr>
          <w:rFonts w:hint="eastAsia"/>
        </w:rPr>
        <w:t>基于</w:t>
      </w:r>
      <w:r w:rsidR="00F80B02">
        <w:rPr>
          <w:rFonts w:hint="eastAsia"/>
        </w:rPr>
        <w:t xml:space="preserve"> ____________ </w:t>
      </w:r>
      <w:r>
        <w:rPr>
          <w:rFonts w:hint="eastAsia"/>
        </w:rPr>
        <w:t>的原因，同意</w:t>
      </w:r>
      <w:r>
        <w:rPr>
          <w:rFonts w:hint="eastAsia"/>
        </w:rPr>
        <w:t>{{ CN }}</w:t>
      </w:r>
      <w:r>
        <w:rPr>
          <w:rFonts w:hint="eastAsia"/>
        </w:rPr>
        <w:t>注销。</w:t>
      </w:r>
    </w:p>
    <w:p w14:paraId="3A1DFD6C" w14:textId="668EBD3D" w:rsidR="00E37C67" w:rsidRDefault="00E37C67" w:rsidP="00E37C67">
      <w:pPr>
        <w:pStyle w:val="2"/>
        <w:ind w:firstLine="480"/>
      </w:pPr>
      <w:r>
        <w:rPr>
          <w:rFonts w:hint="eastAsia"/>
        </w:rPr>
        <w:t>清算组已于成立之日起</w:t>
      </w:r>
      <w:r>
        <w:rPr>
          <w:rFonts w:hint="eastAsia"/>
        </w:rPr>
        <w:t>10</w:t>
      </w:r>
      <w:r>
        <w:rPr>
          <w:rFonts w:hint="eastAsia"/>
        </w:rPr>
        <w:t>日内通知债权人，并于</w:t>
      </w:r>
      <w:r w:rsidR="00F80B02">
        <w:rPr>
          <w:rFonts w:hint="eastAsia"/>
        </w:rPr>
        <w:t>_____</w:t>
      </w:r>
      <w:r w:rsidR="00F80B02">
        <w:rPr>
          <w:rFonts w:hint="eastAsia"/>
        </w:rPr>
        <w:t>年</w:t>
      </w:r>
      <w:r w:rsidR="00F80B02">
        <w:rPr>
          <w:rFonts w:hint="eastAsia"/>
        </w:rPr>
        <w:t>___</w:t>
      </w:r>
      <w:r w:rsidR="00F80B02">
        <w:rPr>
          <w:rFonts w:hint="eastAsia"/>
        </w:rPr>
        <w:t>月</w:t>
      </w:r>
      <w:r w:rsidR="00F80B02">
        <w:rPr>
          <w:rFonts w:hint="eastAsia"/>
        </w:rPr>
        <w:t>___</w:t>
      </w:r>
      <w:r w:rsidR="00F80B02">
        <w:rPr>
          <w:rFonts w:hint="eastAsia"/>
        </w:rPr>
        <w:t>日</w:t>
      </w:r>
      <w:r>
        <w:rPr>
          <w:rFonts w:hint="eastAsia"/>
        </w:rPr>
        <w:t>在</w:t>
      </w:r>
      <w:r w:rsidR="00F80B02">
        <w:rPr>
          <w:rFonts w:hint="eastAsia"/>
        </w:rPr>
        <w:t xml:space="preserve"> ______________</w:t>
      </w:r>
      <w:r w:rsidR="00047173">
        <w:rPr>
          <w:rFonts w:hint="eastAsia"/>
        </w:rPr>
        <w:t>___________</w:t>
      </w:r>
      <w:r w:rsidR="00F80B02">
        <w:rPr>
          <w:rFonts w:hint="eastAsia"/>
        </w:rPr>
        <w:t xml:space="preserve"> </w:t>
      </w:r>
      <w:r>
        <w:rPr>
          <w:rFonts w:hint="eastAsia"/>
        </w:rPr>
        <w:t>上刊登公告。</w:t>
      </w:r>
    </w:p>
    <w:p w14:paraId="2B8FDA2C" w14:textId="77777777" w:rsidR="00E37C67" w:rsidRDefault="00E37C67" w:rsidP="00E37C67">
      <w:pPr>
        <w:pStyle w:val="2"/>
        <w:ind w:firstLine="480"/>
      </w:pPr>
      <w:r>
        <w:rPr>
          <w:rFonts w:hint="eastAsia"/>
        </w:rPr>
        <w:t>同意清算组出具的清算报告，并由清算组向公司登记机关申请注销登记。</w:t>
      </w:r>
    </w:p>
    <w:p w14:paraId="48B19DD4" w14:textId="77777777" w:rsidR="00E37C67" w:rsidRPr="00E37C67" w:rsidRDefault="00E37C67" w:rsidP="00E37C67"/>
    <w:p w14:paraId="6100B1AB" w14:textId="77777777" w:rsidR="00E37C67" w:rsidRDefault="00E37C67" w:rsidP="00E37C67"/>
    <w:p w14:paraId="6CFBE0E3" w14:textId="77777777" w:rsidR="00E37C67" w:rsidRPr="00E37C67" w:rsidRDefault="00E37C67" w:rsidP="00E37C67"/>
    <w:p w14:paraId="72ACDD49" w14:textId="77777777" w:rsidR="00E37C67" w:rsidRDefault="00E37C67" w:rsidP="00E37C67">
      <w:pPr>
        <w:pStyle w:val="0"/>
        <w:ind w:firstLine="480"/>
      </w:pPr>
      <w:r>
        <w:rPr>
          <w:rFonts w:hint="eastAsia"/>
        </w:rPr>
        <w:t>股东（签字、盖章）</w:t>
      </w:r>
    </w:p>
    <w:p w14:paraId="6CB2367F" w14:textId="4A96F194" w:rsidR="00E37C67" w:rsidRDefault="00E37C67" w:rsidP="00167D4B">
      <w:r>
        <w:t xml:space="preserve">{{ </w:t>
      </w:r>
      <w:r w:rsidR="00047173">
        <w:t>Liquidator</w:t>
      </w:r>
      <w:r>
        <w:t xml:space="preserve"> }}</w:t>
      </w:r>
    </w:p>
    <w:p w14:paraId="0BE1A572" w14:textId="77777777" w:rsidR="00E37C67" w:rsidRPr="00E37C67" w:rsidRDefault="00E37C67" w:rsidP="00E37C67"/>
    <w:p w14:paraId="6A94AAE7" w14:textId="77777777" w:rsidR="00E37C67" w:rsidRDefault="00E37C67" w:rsidP="00E37C67"/>
    <w:p w14:paraId="18C84A65" w14:textId="77777777" w:rsidR="00E37C67" w:rsidRPr="00E37C67" w:rsidRDefault="00E37C67" w:rsidP="00E37C67"/>
    <w:p w14:paraId="218047A9" w14:textId="646D4B5D" w:rsidR="0034127D" w:rsidRDefault="00E37C67" w:rsidP="00E37C67">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71A1E6B3" w14:textId="77777777" w:rsidR="00F80B02" w:rsidRDefault="00F80B02" w:rsidP="00F80B02">
      <w:pPr>
        <w:pStyle w:val="0"/>
        <w:ind w:firstLine="480"/>
      </w:pPr>
    </w:p>
    <w:p w14:paraId="6E2B4EC9" w14:textId="25815B86" w:rsidR="002300B7" w:rsidRDefault="002300B7">
      <w:pPr>
        <w:widowControl/>
        <w:jc w:val="left"/>
        <w:rPr>
          <w:rFonts w:asciiTheme="minorHAnsi" w:eastAsiaTheme="minorEastAsia" w:hAnsiTheme="minorHAnsi" w:cstheme="minorBidi"/>
          <w:sz w:val="24"/>
          <w:szCs w:val="21"/>
        </w:rPr>
      </w:pPr>
      <w:r>
        <w:br w:type="page"/>
      </w:r>
    </w:p>
    <w:p w14:paraId="2F72E38E" w14:textId="77777777" w:rsidR="002300B7" w:rsidRPr="002300B7" w:rsidRDefault="002300B7" w:rsidP="002300B7">
      <w:pPr>
        <w:pStyle w:val="24"/>
      </w:pPr>
    </w:p>
    <w:p w14:paraId="58F5EF91" w14:textId="41D256DC" w:rsidR="002300B7" w:rsidRPr="00A06D00" w:rsidRDefault="002300B7" w:rsidP="006A1BF9">
      <w:pPr>
        <w:pStyle w:val="1"/>
      </w:pPr>
      <w:r w:rsidRPr="00A06D00">
        <w:rPr>
          <w:rFonts w:hint="eastAsia"/>
        </w:rPr>
        <w:t>{{</w:t>
      </w:r>
      <w:r w:rsidR="006A1BF9">
        <w:rPr>
          <w:rFonts w:hint="eastAsia"/>
        </w:rPr>
        <w:t xml:space="preserve"> </w:t>
      </w:r>
      <w:r w:rsidRPr="00A06D00">
        <w:rPr>
          <w:rFonts w:hint="eastAsia"/>
        </w:rPr>
        <w:t>CN</w:t>
      </w:r>
      <w:r w:rsidR="006A1BF9">
        <w:rPr>
          <w:rFonts w:hint="eastAsia"/>
        </w:rPr>
        <w:t xml:space="preserve"> </w:t>
      </w:r>
      <w:r w:rsidRPr="00A06D00">
        <w:rPr>
          <w:rFonts w:hint="eastAsia"/>
        </w:rPr>
        <w:t>}}</w:t>
      </w:r>
      <w:r w:rsidRPr="00A06D00">
        <w:rPr>
          <w:rFonts w:hint="eastAsia"/>
        </w:rPr>
        <w:t>注销清算报告</w:t>
      </w:r>
    </w:p>
    <w:p w14:paraId="6DF467F6" w14:textId="68FCE312" w:rsidR="002300B7" w:rsidRPr="00A06D00" w:rsidRDefault="002300B7" w:rsidP="002300B7">
      <w:pPr>
        <w:pStyle w:val="0"/>
        <w:ind w:firstLine="480"/>
      </w:pPr>
      <w:r w:rsidRPr="00A06D00">
        <w:rPr>
          <w:rFonts w:hint="eastAsia"/>
        </w:rPr>
        <w:t>根据《中华人民共和国公司法》和其他法律法规、本公司章程的有关规定，清算组对</w:t>
      </w:r>
      <w:r w:rsidRPr="00A06D00">
        <w:rPr>
          <w:rFonts w:hint="eastAsia"/>
        </w:rPr>
        <w:t>{{</w:t>
      </w:r>
      <w:r w:rsidR="006A1BF9">
        <w:rPr>
          <w:rFonts w:hint="eastAsia"/>
        </w:rPr>
        <w:t xml:space="preserve"> </w:t>
      </w:r>
      <w:r w:rsidRPr="00A06D00">
        <w:rPr>
          <w:rFonts w:hint="eastAsia"/>
        </w:rPr>
        <w:t>CN</w:t>
      </w:r>
      <w:r w:rsidR="006A1BF9">
        <w:rPr>
          <w:rFonts w:hint="eastAsia"/>
        </w:rPr>
        <w:t xml:space="preserve"> </w:t>
      </w:r>
      <w:r w:rsidRPr="00A06D00">
        <w:rPr>
          <w:rFonts w:hint="eastAsia"/>
        </w:rPr>
        <w:t>}}</w:t>
      </w:r>
      <w:r w:rsidRPr="00A06D00">
        <w:rPr>
          <w:rFonts w:hint="eastAsia"/>
        </w:rPr>
        <w:t>进行了清算，现清算工作已经完成，作清算报告如下：</w:t>
      </w:r>
    </w:p>
    <w:p w14:paraId="544543D9" w14:textId="77777777" w:rsidR="002300B7" w:rsidRPr="00A06D00" w:rsidRDefault="002300B7" w:rsidP="002300B7">
      <w:pPr>
        <w:pStyle w:val="2"/>
        <w:ind w:firstLine="480"/>
      </w:pPr>
      <w:r w:rsidRPr="00A06D00">
        <w:rPr>
          <w:rFonts w:hint="eastAsia"/>
        </w:rPr>
        <w:t>清算过程</w:t>
      </w:r>
    </w:p>
    <w:p w14:paraId="0048C2DD" w14:textId="5FF7D0B0" w:rsidR="002300B7" w:rsidRPr="00A06D00" w:rsidRDefault="002300B7" w:rsidP="002300B7">
      <w:pPr>
        <w:pStyle w:val="3"/>
        <w:ind w:firstLine="480"/>
      </w:pPr>
      <w:r w:rsidRPr="00A06D00">
        <w:rPr>
          <w:rFonts w:hint="eastAsia"/>
        </w:rPr>
        <w:t>因</w:t>
      </w:r>
      <w:r w:rsidR="00E3508E">
        <w:rPr>
          <w:rFonts w:hint="eastAsia"/>
        </w:rPr>
        <w:t xml:space="preserve"> ____________ </w:t>
      </w:r>
      <w:r w:rsidRPr="00A06D00">
        <w:rPr>
          <w:rFonts w:hint="eastAsia"/>
        </w:rPr>
        <w:t>原因，经公司股东决定，解散公司。清算组成员由</w:t>
      </w:r>
      <w:r w:rsidRPr="00A06D00">
        <w:rPr>
          <w:rFonts w:hint="eastAsia"/>
        </w:rPr>
        <w:t>{{</w:t>
      </w:r>
      <w:r w:rsidR="00E3508E">
        <w:rPr>
          <w:rFonts w:hint="eastAsia"/>
        </w:rPr>
        <w:t xml:space="preserve"> </w:t>
      </w:r>
      <w:r w:rsidR="00047173">
        <w:t>Liquidator</w:t>
      </w:r>
      <w:r w:rsidR="00E3508E">
        <w:rPr>
          <w:rFonts w:hint="eastAsia"/>
        </w:rPr>
        <w:t xml:space="preserve"> </w:t>
      </w:r>
      <w:r w:rsidRPr="00A06D00">
        <w:rPr>
          <w:rFonts w:hint="eastAsia"/>
        </w:rPr>
        <w:t>}}</w:t>
      </w:r>
      <w:r w:rsidRPr="00A06D00">
        <w:rPr>
          <w:rFonts w:hint="eastAsia"/>
        </w:rPr>
        <w:t>、</w:t>
      </w:r>
      <w:r w:rsidRPr="00A06D00">
        <w:rPr>
          <w:rFonts w:hint="eastAsia"/>
        </w:rPr>
        <w:t>{{</w:t>
      </w:r>
      <w:r w:rsidR="00E3508E">
        <w:rPr>
          <w:rFonts w:hint="eastAsia"/>
        </w:rPr>
        <w:t xml:space="preserve"> </w:t>
      </w:r>
      <w:r w:rsidR="00047173">
        <w:rPr>
          <w:rFonts w:hint="eastAsia"/>
        </w:rPr>
        <w:t>Member</w:t>
      </w:r>
      <w:r w:rsidR="00E3508E">
        <w:rPr>
          <w:rFonts w:hint="eastAsia"/>
        </w:rPr>
        <w:t xml:space="preserve"> </w:t>
      </w:r>
      <w:r w:rsidRPr="00A06D00">
        <w:rPr>
          <w:rFonts w:hint="eastAsia"/>
        </w:rPr>
        <w:t>}}</w:t>
      </w:r>
      <w:r w:rsidRPr="00A06D00">
        <w:rPr>
          <w:rFonts w:hint="eastAsia"/>
        </w:rPr>
        <w:t>担任，</w:t>
      </w:r>
      <w:r w:rsidRPr="00A06D00">
        <w:rPr>
          <w:rFonts w:hint="eastAsia"/>
        </w:rPr>
        <w:t>{{</w:t>
      </w:r>
      <w:r w:rsidR="00E3508E">
        <w:rPr>
          <w:rFonts w:hint="eastAsia"/>
        </w:rPr>
        <w:t xml:space="preserve"> </w:t>
      </w:r>
      <w:r w:rsidR="00047173">
        <w:t>Liquidator</w:t>
      </w:r>
      <w:r w:rsidR="00E3508E">
        <w:rPr>
          <w:rFonts w:hint="eastAsia"/>
        </w:rPr>
        <w:t xml:space="preserve"> }</w:t>
      </w:r>
      <w:r w:rsidRPr="00A06D00">
        <w:rPr>
          <w:rFonts w:hint="eastAsia"/>
        </w:rPr>
        <w:t>}</w:t>
      </w:r>
      <w:r w:rsidRPr="00A06D00">
        <w:rPr>
          <w:rFonts w:hint="eastAsia"/>
        </w:rPr>
        <w:t>为清算组负责人。</w:t>
      </w:r>
    </w:p>
    <w:p w14:paraId="02684266" w14:textId="63AB0BD2" w:rsidR="002300B7" w:rsidRPr="00A06D00" w:rsidRDefault="002300B7" w:rsidP="002300B7">
      <w:pPr>
        <w:pStyle w:val="3"/>
        <w:ind w:firstLine="480"/>
      </w:pPr>
      <w:r w:rsidRPr="00A06D00">
        <w:rPr>
          <w:rFonts w:hint="eastAsia"/>
        </w:rPr>
        <w:t>清算组已在成立之日起</w:t>
      </w:r>
      <w:r w:rsidR="00E3508E">
        <w:rPr>
          <w:rFonts w:hint="eastAsia"/>
        </w:rPr>
        <w:t>十</w:t>
      </w:r>
      <w:r w:rsidRPr="00A06D00">
        <w:rPr>
          <w:rFonts w:hint="eastAsia"/>
        </w:rPr>
        <w:t>日内通知了所有债权人，并</w:t>
      </w:r>
      <w:r w:rsidR="00E3508E">
        <w:rPr>
          <w:rFonts w:hint="eastAsia"/>
        </w:rPr>
        <w:t>于</w:t>
      </w:r>
      <w:r w:rsidR="00E3508E">
        <w:rPr>
          <w:rFonts w:hint="eastAsia"/>
        </w:rPr>
        <w:t>______</w:t>
      </w:r>
      <w:r w:rsidR="00E3508E">
        <w:rPr>
          <w:rFonts w:hint="eastAsia"/>
        </w:rPr>
        <w:t>年</w:t>
      </w:r>
      <w:r w:rsidR="00E3508E">
        <w:rPr>
          <w:rFonts w:hint="eastAsia"/>
        </w:rPr>
        <w:t>____</w:t>
      </w:r>
      <w:r w:rsidR="00E3508E">
        <w:rPr>
          <w:rFonts w:hint="eastAsia"/>
        </w:rPr>
        <w:t>月</w:t>
      </w:r>
      <w:r w:rsidR="00E3508E">
        <w:rPr>
          <w:rFonts w:hint="eastAsia"/>
        </w:rPr>
        <w:t>___</w:t>
      </w:r>
      <w:r w:rsidR="00E3508E">
        <w:rPr>
          <w:rFonts w:hint="eastAsia"/>
        </w:rPr>
        <w:t>日</w:t>
      </w:r>
      <w:r w:rsidRPr="00A06D00">
        <w:rPr>
          <w:rFonts w:hint="eastAsia"/>
        </w:rPr>
        <w:t>在</w:t>
      </w:r>
      <w:r w:rsidR="00E3508E">
        <w:rPr>
          <w:rFonts w:hint="eastAsia"/>
        </w:rPr>
        <w:t xml:space="preserve"> ______________</w:t>
      </w:r>
      <w:r w:rsidR="00047173">
        <w:rPr>
          <w:rFonts w:hint="eastAsia"/>
        </w:rPr>
        <w:t>______________</w:t>
      </w:r>
      <w:r w:rsidR="00E3508E">
        <w:rPr>
          <w:rFonts w:hint="eastAsia"/>
        </w:rPr>
        <w:t xml:space="preserve"> </w:t>
      </w:r>
      <w:r w:rsidRPr="00A06D00">
        <w:rPr>
          <w:rFonts w:hint="eastAsia"/>
        </w:rPr>
        <w:t>上刊登公告。</w:t>
      </w:r>
    </w:p>
    <w:p w14:paraId="74C7F9AD" w14:textId="77777777" w:rsidR="002300B7" w:rsidRPr="00A06D00" w:rsidRDefault="002300B7" w:rsidP="002300B7">
      <w:pPr>
        <w:pStyle w:val="3"/>
        <w:ind w:firstLine="480"/>
      </w:pPr>
      <w:r w:rsidRPr="00A06D00">
        <w:rPr>
          <w:rFonts w:hint="eastAsia"/>
        </w:rPr>
        <w:t>清算组在清理公司财产、编制资产负债表和财产清单后，制定了清算方案，并报请股东确认。</w:t>
      </w:r>
    </w:p>
    <w:p w14:paraId="36C25A06" w14:textId="77777777" w:rsidR="002300B7" w:rsidRPr="00A06D00" w:rsidRDefault="002300B7" w:rsidP="00E3508E">
      <w:pPr>
        <w:pStyle w:val="2"/>
        <w:ind w:firstLine="480"/>
      </w:pPr>
      <w:r w:rsidRPr="00A06D00">
        <w:rPr>
          <w:rFonts w:hint="eastAsia"/>
        </w:rPr>
        <w:t>清算结果</w:t>
      </w:r>
    </w:p>
    <w:p w14:paraId="5904594B" w14:textId="77777777" w:rsidR="002300B7" w:rsidRPr="00A06D00" w:rsidRDefault="002300B7" w:rsidP="002300B7">
      <w:pPr>
        <w:pStyle w:val="3"/>
        <w:ind w:firstLine="480"/>
      </w:pPr>
      <w:r w:rsidRPr="00A06D00">
        <w:rPr>
          <w:rFonts w:hint="eastAsia"/>
        </w:rPr>
        <w:t>清算组按制定的清算方案处置公司财产，并按法律规定的清偿顺序进行清偿。</w:t>
      </w:r>
    </w:p>
    <w:p w14:paraId="16E2662B" w14:textId="77777777" w:rsidR="002300B7" w:rsidRPr="00A06D00" w:rsidRDefault="002300B7" w:rsidP="002300B7">
      <w:pPr>
        <w:pStyle w:val="3"/>
        <w:ind w:firstLine="480"/>
      </w:pPr>
      <w:r w:rsidRPr="00A06D00">
        <w:rPr>
          <w:rFonts w:hint="eastAsia"/>
        </w:rPr>
        <w:t>清偿顺序如下：</w:t>
      </w:r>
    </w:p>
    <w:p w14:paraId="067643E2" w14:textId="77777777" w:rsidR="002300B7" w:rsidRPr="00A06D00" w:rsidRDefault="002300B7" w:rsidP="002300B7">
      <w:pPr>
        <w:pStyle w:val="4"/>
        <w:ind w:firstLine="480"/>
      </w:pPr>
      <w:r w:rsidRPr="00A06D00">
        <w:rPr>
          <w:rFonts w:hint="eastAsia"/>
        </w:rPr>
        <w:t>支付清算费用；</w:t>
      </w:r>
    </w:p>
    <w:p w14:paraId="0216FACA" w14:textId="77777777" w:rsidR="002300B7" w:rsidRPr="00A06D00" w:rsidRDefault="002300B7" w:rsidP="002300B7">
      <w:pPr>
        <w:pStyle w:val="4"/>
        <w:ind w:firstLine="480"/>
      </w:pPr>
      <w:r w:rsidRPr="00A06D00">
        <w:rPr>
          <w:rFonts w:hint="eastAsia"/>
        </w:rPr>
        <w:t>职工工资、社会保险费用和法定补偿金；</w:t>
      </w:r>
    </w:p>
    <w:p w14:paraId="469FC803" w14:textId="77777777" w:rsidR="002300B7" w:rsidRPr="00A06D00" w:rsidRDefault="002300B7" w:rsidP="002300B7">
      <w:pPr>
        <w:pStyle w:val="4"/>
        <w:ind w:firstLine="480"/>
      </w:pPr>
      <w:r w:rsidRPr="00A06D00">
        <w:rPr>
          <w:rFonts w:hint="eastAsia"/>
        </w:rPr>
        <w:t>缴纳所欠税款；</w:t>
      </w:r>
    </w:p>
    <w:p w14:paraId="7AC8F082" w14:textId="77777777" w:rsidR="002300B7" w:rsidRPr="00A06D00" w:rsidRDefault="002300B7" w:rsidP="002300B7">
      <w:pPr>
        <w:pStyle w:val="4"/>
        <w:ind w:firstLine="480"/>
      </w:pPr>
      <w:r w:rsidRPr="00A06D00">
        <w:rPr>
          <w:rFonts w:hint="eastAsia"/>
        </w:rPr>
        <w:t>公司债务；</w:t>
      </w:r>
    </w:p>
    <w:p w14:paraId="09BF9EC5" w14:textId="77777777" w:rsidR="002300B7" w:rsidRPr="00A06D00" w:rsidRDefault="002300B7" w:rsidP="002300B7">
      <w:pPr>
        <w:pStyle w:val="4"/>
        <w:ind w:firstLine="480"/>
      </w:pPr>
      <w:r w:rsidRPr="00A06D00">
        <w:rPr>
          <w:rFonts w:hint="eastAsia"/>
        </w:rPr>
        <w:t>清偿后的剩余财产，按股东的出资比例分配。</w:t>
      </w:r>
    </w:p>
    <w:p w14:paraId="173AA2A4" w14:textId="77777777" w:rsidR="002300B7" w:rsidRPr="00A06D00" w:rsidRDefault="002300B7" w:rsidP="002300B7">
      <w:pPr>
        <w:pStyle w:val="3"/>
        <w:ind w:firstLine="480"/>
      </w:pPr>
      <w:r w:rsidRPr="00A06D00">
        <w:rPr>
          <w:rFonts w:hint="eastAsia"/>
        </w:rPr>
        <w:t>公司债务已全部清偿。</w:t>
      </w:r>
    </w:p>
    <w:p w14:paraId="3F7E3476" w14:textId="77777777" w:rsidR="002300B7" w:rsidRPr="00A06D00" w:rsidRDefault="002300B7" w:rsidP="002300B7">
      <w:pPr>
        <w:pStyle w:val="3"/>
        <w:ind w:firstLine="480"/>
      </w:pPr>
      <w:r w:rsidRPr="00A06D00">
        <w:rPr>
          <w:rFonts w:hint="eastAsia"/>
        </w:rPr>
        <w:t>公司财产已处置完毕。</w:t>
      </w:r>
    </w:p>
    <w:p w14:paraId="4EF2F88C" w14:textId="77777777" w:rsidR="002300B7" w:rsidRDefault="002300B7" w:rsidP="002300B7">
      <w:pPr>
        <w:pStyle w:val="0"/>
        <w:ind w:firstLine="480"/>
      </w:pPr>
      <w:r w:rsidRPr="00A06D00">
        <w:rPr>
          <w:rFonts w:hint="eastAsia"/>
        </w:rPr>
        <w:t>清算组负责人及成员签字：</w:t>
      </w:r>
    </w:p>
    <w:tbl>
      <w:tblPr>
        <w:tblStyle w:val="af1"/>
        <w:tblW w:w="0" w:type="auto"/>
        <w:tblLook w:val="04A0" w:firstRow="1" w:lastRow="0" w:firstColumn="1" w:lastColumn="0" w:noHBand="0" w:noVBand="1"/>
      </w:tblPr>
      <w:tblGrid>
        <w:gridCol w:w="2268"/>
        <w:gridCol w:w="2268"/>
      </w:tblGrid>
      <w:tr w:rsidR="001A3726" w14:paraId="72DE5631" w14:textId="77777777" w:rsidTr="001A3726">
        <w:trPr>
          <w:trHeight w:val="340"/>
        </w:trPr>
        <w:tc>
          <w:tcPr>
            <w:tcW w:w="2268" w:type="dxa"/>
            <w:vAlign w:val="center"/>
          </w:tcPr>
          <w:p w14:paraId="5B61C94B" w14:textId="7EDAAE57" w:rsidR="001A3726" w:rsidRDefault="001A3726" w:rsidP="001A3726">
            <w:r w:rsidRPr="00A06D00">
              <w:rPr>
                <w:rFonts w:hint="eastAsia"/>
              </w:rPr>
              <w:t>{{</w:t>
            </w:r>
            <w:r>
              <w:rPr>
                <w:rFonts w:hint="eastAsia"/>
              </w:rPr>
              <w:t xml:space="preserve"> </w:t>
            </w:r>
            <w:r w:rsidR="00047173">
              <w:t>Liquidator</w:t>
            </w:r>
            <w:r>
              <w:rPr>
                <w:rFonts w:hint="eastAsia"/>
              </w:rPr>
              <w:t xml:space="preserve"> </w:t>
            </w:r>
            <w:r w:rsidRPr="00A06D00">
              <w:rPr>
                <w:rFonts w:hint="eastAsia"/>
              </w:rPr>
              <w:t>}}</w:t>
            </w:r>
          </w:p>
        </w:tc>
        <w:tc>
          <w:tcPr>
            <w:tcW w:w="2268" w:type="dxa"/>
            <w:vAlign w:val="center"/>
          </w:tcPr>
          <w:p w14:paraId="517439E8" w14:textId="5BE44353" w:rsidR="001A3726" w:rsidRDefault="001A3726" w:rsidP="001A3726">
            <w:r w:rsidRPr="00A06D00">
              <w:rPr>
                <w:rFonts w:hint="eastAsia"/>
              </w:rPr>
              <w:t>{{</w:t>
            </w:r>
            <w:r>
              <w:rPr>
                <w:rFonts w:hint="eastAsia"/>
              </w:rPr>
              <w:t xml:space="preserve"> </w:t>
            </w:r>
            <w:r w:rsidR="00047173">
              <w:rPr>
                <w:rFonts w:hint="eastAsia"/>
              </w:rPr>
              <w:t>Member</w:t>
            </w:r>
            <w:r>
              <w:rPr>
                <w:rFonts w:hint="eastAsia"/>
              </w:rPr>
              <w:t xml:space="preserve"> </w:t>
            </w:r>
            <w:r w:rsidRPr="00A06D00">
              <w:rPr>
                <w:rFonts w:hint="eastAsia"/>
              </w:rPr>
              <w:t>}}</w:t>
            </w:r>
          </w:p>
        </w:tc>
      </w:tr>
    </w:tbl>
    <w:p w14:paraId="122E57AA" w14:textId="77777777" w:rsidR="00E3508E" w:rsidRDefault="00E3508E" w:rsidP="00E3508E"/>
    <w:p w14:paraId="61B66D2F" w14:textId="77777777" w:rsidR="00167D4B" w:rsidRPr="00E3508E" w:rsidRDefault="00167D4B" w:rsidP="00E3508E"/>
    <w:p w14:paraId="315828A4" w14:textId="6E993A5C" w:rsidR="002300B7" w:rsidRPr="00A06D00" w:rsidRDefault="002300B7" w:rsidP="00E3508E">
      <w:pPr>
        <w:pStyle w:val="0"/>
        <w:ind w:firstLine="480"/>
        <w:jc w:val="right"/>
      </w:pPr>
      <w:r w:rsidRPr="00A06D00">
        <w:rPr>
          <w:rFonts w:hint="eastAsia"/>
        </w:rPr>
        <w:t>年</w:t>
      </w:r>
      <w:r w:rsidR="00E3508E">
        <w:rPr>
          <w:rFonts w:hint="eastAsia"/>
        </w:rPr>
        <w:t xml:space="preserve">    </w:t>
      </w:r>
      <w:r w:rsidRPr="00A06D00">
        <w:rPr>
          <w:rFonts w:hint="eastAsia"/>
        </w:rPr>
        <w:t>月</w:t>
      </w:r>
      <w:r w:rsidR="00E3508E">
        <w:rPr>
          <w:rFonts w:hint="eastAsia"/>
        </w:rPr>
        <w:t xml:space="preserve">    </w:t>
      </w:r>
      <w:r w:rsidRPr="00A06D00">
        <w:rPr>
          <w:rFonts w:hint="eastAsia"/>
        </w:rPr>
        <w:t>日</w:t>
      </w:r>
    </w:p>
    <w:p w14:paraId="1E1BDBDE" w14:textId="77777777" w:rsidR="002300B7" w:rsidRPr="00A06D00" w:rsidRDefault="002300B7" w:rsidP="00E3508E">
      <w:pPr>
        <w:pStyle w:val="0"/>
        <w:ind w:firstLine="480"/>
      </w:pPr>
      <w:r w:rsidRPr="00A06D00">
        <w:rPr>
          <w:rFonts w:hint="eastAsia"/>
        </w:rPr>
        <w:t>股东确认上述清算报告，股东承诺：公司债务已清偿完毕，若有未了事宜，股东愿意在法律规定的范围内继续承担责任。</w:t>
      </w:r>
    </w:p>
    <w:p w14:paraId="2DCEA7A5" w14:textId="77777777" w:rsidR="002300B7" w:rsidRDefault="002300B7" w:rsidP="00E3508E">
      <w:pPr>
        <w:pStyle w:val="0"/>
        <w:ind w:firstLine="480"/>
      </w:pPr>
      <w:r w:rsidRPr="00A06D00">
        <w:rPr>
          <w:rFonts w:hint="eastAsia"/>
        </w:rPr>
        <w:t>股东（盖章、签字）：</w:t>
      </w:r>
    </w:p>
    <w:p w14:paraId="2AFEC98C" w14:textId="57866B12" w:rsidR="002300B7" w:rsidRDefault="00E3508E" w:rsidP="00167D4B">
      <w:r w:rsidRPr="00E3508E">
        <w:t xml:space="preserve">{{ </w:t>
      </w:r>
      <w:r w:rsidR="00047173">
        <w:t>Liquidator</w:t>
      </w:r>
      <w:r w:rsidRPr="00E3508E">
        <w:t xml:space="preserve"> }}</w:t>
      </w:r>
    </w:p>
    <w:p w14:paraId="17EB3A08" w14:textId="77777777" w:rsidR="00E3508E" w:rsidRDefault="00E3508E" w:rsidP="00E3508E"/>
    <w:p w14:paraId="5AD74823" w14:textId="77777777" w:rsidR="00B54B1B" w:rsidRPr="00E3508E" w:rsidRDefault="00B54B1B" w:rsidP="00E3508E"/>
    <w:p w14:paraId="142E64EB" w14:textId="1711A11B" w:rsidR="002300B7" w:rsidRPr="00A06D00" w:rsidRDefault="002300B7" w:rsidP="00E3508E">
      <w:pPr>
        <w:pStyle w:val="0"/>
        <w:ind w:firstLine="480"/>
        <w:jc w:val="right"/>
      </w:pPr>
      <w:r w:rsidRPr="00A06D00">
        <w:rPr>
          <w:rFonts w:hint="eastAsia"/>
        </w:rPr>
        <w:t>年</w:t>
      </w:r>
      <w:r w:rsidR="00E3508E">
        <w:rPr>
          <w:rFonts w:hint="eastAsia"/>
        </w:rPr>
        <w:t xml:space="preserve">    </w:t>
      </w:r>
      <w:r w:rsidRPr="00A06D00">
        <w:rPr>
          <w:rFonts w:hint="eastAsia"/>
        </w:rPr>
        <w:t>月</w:t>
      </w:r>
      <w:r w:rsidR="00E3508E">
        <w:rPr>
          <w:rFonts w:hint="eastAsia"/>
        </w:rPr>
        <w:t xml:space="preserve">    </w:t>
      </w:r>
      <w:r w:rsidRPr="00A06D00">
        <w:rPr>
          <w:rFonts w:hint="eastAsia"/>
        </w:rPr>
        <w:t>日</w:t>
      </w:r>
    </w:p>
    <w:p w14:paraId="6EA0EB62" w14:textId="7E79439B" w:rsidR="00102D7F" w:rsidRDefault="00102D7F">
      <w:pPr>
        <w:widowControl/>
        <w:jc w:val="left"/>
        <w:rPr>
          <w:rFonts w:asciiTheme="minorHAnsi" w:eastAsiaTheme="minorEastAsia" w:hAnsiTheme="minorHAnsi" w:cstheme="minorBidi"/>
          <w:sz w:val="24"/>
          <w:szCs w:val="21"/>
        </w:rPr>
      </w:pPr>
      <w:r>
        <w:br w:type="page"/>
      </w:r>
    </w:p>
    <w:p w14:paraId="7058D70F" w14:textId="77777777" w:rsidR="00F4026A" w:rsidRDefault="00F4026A" w:rsidP="00F4026A">
      <w:pPr>
        <w:ind w:right="567"/>
        <w:rPr>
          <w:rFonts w:ascii="黑体" w:eastAsia="黑体" w:hAnsi="黑体" w:hint="eastAsia"/>
          <w:sz w:val="30"/>
          <w:szCs w:val="30"/>
        </w:rPr>
      </w:pPr>
      <w:r>
        <w:rPr>
          <w:rFonts w:ascii="黑体" w:eastAsia="黑体" w:hAnsi="黑体" w:hint="eastAsia"/>
          <w:sz w:val="30"/>
          <w:szCs w:val="30"/>
        </w:rPr>
        <w:lastRenderedPageBreak/>
        <w:t>附件1</w:t>
      </w:r>
    </w:p>
    <w:p w14:paraId="1B3F5C9A" w14:textId="77777777" w:rsidR="00F4026A" w:rsidRDefault="00F4026A" w:rsidP="00F4026A">
      <w:pPr>
        <w:snapToGrid w:val="0"/>
        <w:spacing w:afterLines="50" w:after="156"/>
        <w:jc w:val="center"/>
        <w:outlineLvl w:val="0"/>
        <w:rPr>
          <w:rFonts w:ascii="宋体" w:hAnsi="宋体" w:cs="宋体" w:hint="eastAsia"/>
          <w:b/>
          <w:bCs/>
          <w:sz w:val="44"/>
          <w:szCs w:val="44"/>
        </w:rPr>
      </w:pPr>
      <w:bookmarkStart w:id="3" w:name="_Hlk97126367"/>
      <w:r>
        <w:rPr>
          <w:rFonts w:ascii="宋体" w:hAnsi="宋体" w:cs="宋体" w:hint="eastAsia"/>
          <w:b/>
          <w:bCs/>
          <w:sz w:val="44"/>
          <w:szCs w:val="44"/>
        </w:rPr>
        <w:t>清算组/清算人</w:t>
      </w:r>
      <w:bookmarkStart w:id="4" w:name="_Hlk97126417"/>
      <w:r>
        <w:rPr>
          <w:rFonts w:ascii="宋体" w:hAnsi="宋体" w:cs="宋体" w:hint="eastAsia"/>
          <w:b/>
          <w:bCs/>
          <w:sz w:val="44"/>
          <w:szCs w:val="44"/>
        </w:rPr>
        <w:t>信息采集表</w:t>
      </w:r>
      <w:bookmarkEnd w:id="4"/>
    </w:p>
    <w:tbl>
      <w:tblPr>
        <w:tblpPr w:leftFromText="180" w:rightFromText="180" w:vertAnchor="text" w:horzAnchor="page" w:tblpX="1088" w:tblpY="122"/>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00"/>
        <w:gridCol w:w="525"/>
        <w:gridCol w:w="814"/>
        <w:gridCol w:w="802"/>
        <w:gridCol w:w="413"/>
        <w:gridCol w:w="1157"/>
        <w:gridCol w:w="568"/>
        <w:gridCol w:w="407"/>
        <w:gridCol w:w="424"/>
        <w:gridCol w:w="1131"/>
        <w:gridCol w:w="453"/>
        <w:gridCol w:w="1419"/>
      </w:tblGrid>
      <w:tr w:rsidR="00F4026A" w14:paraId="1942A607" w14:textId="77777777" w:rsidTr="00553681">
        <w:trPr>
          <w:trHeight w:val="624"/>
        </w:trPr>
        <w:tc>
          <w:tcPr>
            <w:tcW w:w="9613" w:type="dxa"/>
            <w:gridSpan w:val="12"/>
            <w:tcBorders>
              <w:top w:val="single" w:sz="12" w:space="0" w:color="auto"/>
              <w:left w:val="single" w:sz="12" w:space="0" w:color="auto"/>
              <w:bottom w:val="single" w:sz="12" w:space="0" w:color="auto"/>
              <w:right w:val="single" w:sz="12" w:space="0" w:color="auto"/>
            </w:tcBorders>
            <w:vAlign w:val="center"/>
          </w:tcPr>
          <w:bookmarkEnd w:id="3"/>
          <w:p w14:paraId="68D0470D" w14:textId="77777777" w:rsidR="00F4026A" w:rsidRDefault="00F4026A" w:rsidP="00553681">
            <w:pPr>
              <w:autoSpaceDE w:val="0"/>
              <w:autoSpaceDN w:val="0"/>
              <w:adjustRightInd w:val="0"/>
              <w:jc w:val="center"/>
              <w:rPr>
                <w:rFonts w:ascii="黑体" w:eastAsia="黑体" w:hAnsi="宋体" w:hint="eastAsia"/>
                <w:b/>
                <w:bCs/>
                <w:lang w:val="zh-CN"/>
              </w:rPr>
            </w:pPr>
            <w:r>
              <w:rPr>
                <w:rFonts w:ascii="Segoe UI Symbol" w:eastAsia="黑体" w:hAnsi="Segoe UI Symbol" w:cs="Segoe UI Symbol"/>
                <w:b/>
                <w:bCs/>
                <w:sz w:val="28"/>
                <w:szCs w:val="28"/>
                <w:lang w:val="zh-CN"/>
              </w:rPr>
              <w:t>☑</w:t>
            </w:r>
            <w:r>
              <w:rPr>
                <w:rFonts w:ascii="黑体" w:eastAsia="黑体" w:hAnsi="宋体" w:cs="黑体" w:hint="eastAsia"/>
                <w:b/>
                <w:bCs/>
                <w:sz w:val="28"/>
                <w:szCs w:val="28"/>
                <w:lang w:val="zh-CN"/>
              </w:rPr>
              <w:t>基本信息（必填项）</w:t>
            </w:r>
          </w:p>
        </w:tc>
      </w:tr>
      <w:tr w:rsidR="00F4026A" w14:paraId="031B288D" w14:textId="77777777" w:rsidTr="00F4026A">
        <w:trPr>
          <w:trHeight w:val="567"/>
        </w:trPr>
        <w:tc>
          <w:tcPr>
            <w:tcW w:w="2025" w:type="dxa"/>
            <w:gridSpan w:val="2"/>
            <w:tcBorders>
              <w:top w:val="single" w:sz="12" w:space="0" w:color="auto"/>
              <w:left w:val="single" w:sz="12" w:space="0" w:color="auto"/>
              <w:bottom w:val="single" w:sz="4" w:space="0" w:color="auto"/>
              <w:right w:val="single" w:sz="6" w:space="0" w:color="auto"/>
            </w:tcBorders>
            <w:vAlign w:val="center"/>
          </w:tcPr>
          <w:p w14:paraId="2CE80807" w14:textId="77777777" w:rsidR="00F4026A" w:rsidRDefault="00F4026A" w:rsidP="00553681">
            <w:pPr>
              <w:autoSpaceDE w:val="0"/>
              <w:autoSpaceDN w:val="0"/>
              <w:adjustRightInd w:val="0"/>
              <w:jc w:val="center"/>
              <w:rPr>
                <w:rFonts w:ascii="宋体"/>
                <w:lang w:val="zh-CN"/>
              </w:rPr>
            </w:pPr>
            <w:r w:rsidRPr="00F4026A">
              <w:rPr>
                <w:rFonts w:ascii="宋体" w:hAnsi="宋体" w:cs="宋体" w:hint="eastAsia"/>
                <w:spacing w:val="210"/>
                <w:kern w:val="0"/>
                <w:fitText w:val="840" w:id="-869025024"/>
                <w:lang w:val="zh-CN"/>
              </w:rPr>
              <w:t>名</w:t>
            </w:r>
            <w:r w:rsidRPr="00F4026A">
              <w:rPr>
                <w:rFonts w:ascii="宋体" w:hAnsi="宋体" w:cs="宋体" w:hint="eastAsia"/>
                <w:kern w:val="0"/>
                <w:fitText w:val="840" w:id="-869025024"/>
                <w:lang w:val="zh-CN"/>
              </w:rPr>
              <w:t>称</w:t>
            </w:r>
          </w:p>
        </w:tc>
        <w:tc>
          <w:tcPr>
            <w:tcW w:w="7588" w:type="dxa"/>
            <w:gridSpan w:val="10"/>
            <w:tcBorders>
              <w:top w:val="single" w:sz="12" w:space="0" w:color="auto"/>
              <w:left w:val="single" w:sz="6" w:space="0" w:color="auto"/>
              <w:right w:val="single" w:sz="12" w:space="0" w:color="auto"/>
            </w:tcBorders>
            <w:vAlign w:val="center"/>
          </w:tcPr>
          <w:p w14:paraId="5C88B1D5" w14:textId="77777777" w:rsidR="00F4026A" w:rsidRPr="00F4026A" w:rsidRDefault="00F4026A" w:rsidP="00F4026A">
            <w:pPr>
              <w:jc w:val="center"/>
            </w:pPr>
            <w:r w:rsidRPr="00F4026A">
              <w:t>{{ CN }}</w:t>
            </w:r>
          </w:p>
        </w:tc>
      </w:tr>
      <w:tr w:rsidR="00F4026A" w14:paraId="06EDCA20" w14:textId="77777777" w:rsidTr="00F4026A">
        <w:trPr>
          <w:trHeight w:val="567"/>
        </w:trPr>
        <w:tc>
          <w:tcPr>
            <w:tcW w:w="2025" w:type="dxa"/>
            <w:gridSpan w:val="2"/>
            <w:tcBorders>
              <w:top w:val="single" w:sz="6" w:space="0" w:color="auto"/>
              <w:left w:val="single" w:sz="12" w:space="0" w:color="auto"/>
              <w:bottom w:val="single" w:sz="6" w:space="0" w:color="auto"/>
              <w:right w:val="single" w:sz="6" w:space="0" w:color="auto"/>
            </w:tcBorders>
            <w:vAlign w:val="center"/>
          </w:tcPr>
          <w:p w14:paraId="43EF597A" w14:textId="77777777" w:rsidR="00F4026A" w:rsidRDefault="00F4026A" w:rsidP="00553681">
            <w:pPr>
              <w:autoSpaceDE w:val="0"/>
              <w:autoSpaceDN w:val="0"/>
              <w:adjustRightInd w:val="0"/>
              <w:spacing w:line="300" w:lineRule="exact"/>
              <w:jc w:val="center"/>
              <w:rPr>
                <w:rFonts w:ascii="宋体"/>
              </w:rPr>
            </w:pPr>
            <w:r>
              <w:rPr>
                <w:rFonts w:ascii="宋体" w:hAnsi="宋体" w:cs="宋体" w:hint="eastAsia"/>
              </w:rPr>
              <w:t>统一社会信用代码</w:t>
            </w:r>
            <w:r>
              <w:rPr>
                <w:rFonts w:ascii="宋体" w:hAnsi="宋体" w:cs="宋体"/>
              </w:rPr>
              <w:br/>
              <w:t>/</w:t>
            </w:r>
            <w:r>
              <w:rPr>
                <w:rFonts w:ascii="宋体" w:hAnsi="宋体" w:cs="宋体" w:hint="eastAsia"/>
              </w:rPr>
              <w:t>注册号</w:t>
            </w:r>
          </w:p>
        </w:tc>
        <w:tc>
          <w:tcPr>
            <w:tcW w:w="7588" w:type="dxa"/>
            <w:gridSpan w:val="10"/>
            <w:tcBorders>
              <w:top w:val="single" w:sz="6" w:space="0" w:color="auto"/>
              <w:left w:val="single" w:sz="6" w:space="0" w:color="auto"/>
              <w:bottom w:val="single" w:sz="4" w:space="0" w:color="auto"/>
              <w:right w:val="single" w:sz="12" w:space="0" w:color="auto"/>
            </w:tcBorders>
            <w:vAlign w:val="center"/>
          </w:tcPr>
          <w:p w14:paraId="50487643" w14:textId="77777777" w:rsidR="00F4026A" w:rsidRDefault="00F4026A" w:rsidP="00F4026A">
            <w:pPr>
              <w:jc w:val="center"/>
            </w:pPr>
            <w:r>
              <w:t>{{ USCC }}</w:t>
            </w:r>
          </w:p>
        </w:tc>
      </w:tr>
      <w:tr w:rsidR="00F4026A" w14:paraId="4A092C11" w14:textId="77777777" w:rsidTr="00F4026A">
        <w:trPr>
          <w:trHeight w:val="567"/>
        </w:trPr>
        <w:tc>
          <w:tcPr>
            <w:tcW w:w="2025" w:type="dxa"/>
            <w:gridSpan w:val="2"/>
            <w:tcBorders>
              <w:top w:val="single" w:sz="6" w:space="0" w:color="auto"/>
              <w:left w:val="single" w:sz="12" w:space="0" w:color="auto"/>
              <w:bottom w:val="single" w:sz="6" w:space="0" w:color="auto"/>
              <w:right w:val="single" w:sz="6" w:space="0" w:color="auto"/>
            </w:tcBorders>
            <w:vAlign w:val="center"/>
          </w:tcPr>
          <w:p w14:paraId="6B6FE2AC" w14:textId="77777777" w:rsidR="00F4026A" w:rsidRDefault="00F4026A" w:rsidP="00553681">
            <w:pPr>
              <w:autoSpaceDE w:val="0"/>
              <w:autoSpaceDN w:val="0"/>
              <w:adjustRightInd w:val="0"/>
              <w:spacing w:line="300" w:lineRule="exact"/>
              <w:jc w:val="center"/>
              <w:rPr>
                <w:rFonts w:ascii="宋体" w:hAnsi="宋体" w:cs="宋体" w:hint="eastAsia"/>
              </w:rPr>
            </w:pPr>
            <w:r w:rsidRPr="00F4026A">
              <w:rPr>
                <w:rFonts w:ascii="宋体" w:hAnsi="宋体" w:hint="eastAsia"/>
                <w:bCs/>
                <w:spacing w:val="210"/>
                <w:kern w:val="0"/>
                <w:fitText w:val="840" w:id="-869025023"/>
                <w:lang w:val="zh-CN"/>
              </w:rPr>
              <w:t>住</w:t>
            </w:r>
            <w:r w:rsidRPr="00F4026A">
              <w:rPr>
                <w:rFonts w:ascii="宋体" w:hAnsi="宋体" w:hint="eastAsia"/>
                <w:bCs/>
                <w:kern w:val="0"/>
                <w:fitText w:val="840" w:id="-869025023"/>
                <w:lang w:val="zh-CN"/>
              </w:rPr>
              <w:t>所</w:t>
            </w:r>
          </w:p>
        </w:tc>
        <w:tc>
          <w:tcPr>
            <w:tcW w:w="7588" w:type="dxa"/>
            <w:gridSpan w:val="10"/>
            <w:tcBorders>
              <w:top w:val="single" w:sz="4" w:space="0" w:color="auto"/>
              <w:left w:val="single" w:sz="6" w:space="0" w:color="auto"/>
              <w:bottom w:val="single" w:sz="6" w:space="0" w:color="auto"/>
              <w:right w:val="single" w:sz="12" w:space="0" w:color="auto"/>
            </w:tcBorders>
            <w:vAlign w:val="center"/>
          </w:tcPr>
          <w:p w14:paraId="3E57D167" w14:textId="77777777" w:rsidR="00F4026A" w:rsidRDefault="00F4026A" w:rsidP="00F4026A">
            <w:pPr>
              <w:jc w:val="center"/>
            </w:pPr>
            <w:r>
              <w:t>{{ Add }}</w:t>
            </w:r>
          </w:p>
        </w:tc>
      </w:tr>
      <w:tr w:rsidR="00F4026A" w14:paraId="58441CD4" w14:textId="77777777" w:rsidTr="00F4026A">
        <w:trPr>
          <w:trHeight w:val="624"/>
        </w:trPr>
        <w:tc>
          <w:tcPr>
            <w:tcW w:w="2025" w:type="dxa"/>
            <w:gridSpan w:val="2"/>
            <w:tcBorders>
              <w:top w:val="single" w:sz="6" w:space="0" w:color="auto"/>
              <w:left w:val="single" w:sz="12" w:space="0" w:color="auto"/>
              <w:bottom w:val="single" w:sz="12" w:space="0" w:color="auto"/>
              <w:right w:val="single" w:sz="6" w:space="0" w:color="auto"/>
            </w:tcBorders>
            <w:vAlign w:val="center"/>
          </w:tcPr>
          <w:p w14:paraId="5CEC653C" w14:textId="77777777" w:rsidR="00F4026A" w:rsidRDefault="00F4026A" w:rsidP="00553681">
            <w:pPr>
              <w:autoSpaceDE w:val="0"/>
              <w:autoSpaceDN w:val="0"/>
              <w:adjustRightInd w:val="0"/>
              <w:spacing w:line="300" w:lineRule="exact"/>
              <w:jc w:val="center"/>
              <w:rPr>
                <w:rFonts w:ascii="宋体" w:hAnsi="宋体" w:hint="eastAsia"/>
                <w:bCs/>
                <w:lang w:val="zh-CN"/>
              </w:rPr>
            </w:pPr>
            <w:r>
              <w:rPr>
                <w:rFonts w:ascii="宋体" w:hAnsi="宋体" w:hint="eastAsia"/>
                <w:bCs/>
                <w:lang w:val="zh-CN"/>
              </w:rPr>
              <w:t>联系电话</w:t>
            </w:r>
          </w:p>
        </w:tc>
        <w:tc>
          <w:tcPr>
            <w:tcW w:w="3186" w:type="dxa"/>
            <w:gridSpan w:val="4"/>
            <w:tcBorders>
              <w:top w:val="single" w:sz="4" w:space="0" w:color="auto"/>
              <w:left w:val="single" w:sz="6" w:space="0" w:color="auto"/>
              <w:bottom w:val="single" w:sz="12" w:space="0" w:color="auto"/>
              <w:right w:val="single" w:sz="4" w:space="0" w:color="auto"/>
            </w:tcBorders>
            <w:vAlign w:val="center"/>
          </w:tcPr>
          <w:p w14:paraId="73F49F90" w14:textId="77777777" w:rsidR="00F4026A" w:rsidRDefault="00F4026A" w:rsidP="00F4026A">
            <w:pPr>
              <w:jc w:val="center"/>
            </w:pPr>
            <w:r>
              <w:t>{{ Tel }}</w:t>
            </w:r>
          </w:p>
        </w:tc>
        <w:tc>
          <w:tcPr>
            <w:tcW w:w="1399" w:type="dxa"/>
            <w:gridSpan w:val="3"/>
            <w:tcBorders>
              <w:top w:val="single" w:sz="4" w:space="0" w:color="auto"/>
              <w:left w:val="single" w:sz="4" w:space="0" w:color="auto"/>
              <w:bottom w:val="single" w:sz="12" w:space="0" w:color="auto"/>
              <w:right w:val="single" w:sz="4" w:space="0" w:color="auto"/>
            </w:tcBorders>
            <w:vAlign w:val="center"/>
          </w:tcPr>
          <w:p w14:paraId="0A9A3F51" w14:textId="77777777" w:rsidR="00F4026A" w:rsidRDefault="00F4026A" w:rsidP="00553681">
            <w:pPr>
              <w:autoSpaceDE w:val="0"/>
              <w:autoSpaceDN w:val="0"/>
              <w:adjustRightInd w:val="0"/>
              <w:jc w:val="center"/>
              <w:rPr>
                <w:rFonts w:ascii="宋体"/>
              </w:rPr>
            </w:pPr>
            <w:r>
              <w:rPr>
                <w:rFonts w:ascii="宋体" w:hint="eastAsia"/>
                <w:bCs/>
              </w:rPr>
              <w:t>邮政编码</w:t>
            </w:r>
          </w:p>
        </w:tc>
        <w:tc>
          <w:tcPr>
            <w:tcW w:w="3003" w:type="dxa"/>
            <w:gridSpan w:val="3"/>
            <w:tcBorders>
              <w:top w:val="single" w:sz="4" w:space="0" w:color="auto"/>
              <w:left w:val="single" w:sz="4" w:space="0" w:color="auto"/>
              <w:bottom w:val="single" w:sz="12" w:space="0" w:color="auto"/>
              <w:right w:val="single" w:sz="12" w:space="0" w:color="auto"/>
            </w:tcBorders>
            <w:vAlign w:val="center"/>
          </w:tcPr>
          <w:p w14:paraId="5A7BBE65" w14:textId="77777777" w:rsidR="00F4026A" w:rsidRDefault="00F4026A" w:rsidP="00553681"/>
        </w:tc>
      </w:tr>
      <w:tr w:rsidR="00F4026A" w14:paraId="171C2148" w14:textId="77777777" w:rsidTr="00553681">
        <w:trPr>
          <w:trHeight w:val="624"/>
        </w:trPr>
        <w:tc>
          <w:tcPr>
            <w:tcW w:w="9613" w:type="dxa"/>
            <w:gridSpan w:val="12"/>
            <w:tcBorders>
              <w:top w:val="single" w:sz="6" w:space="0" w:color="auto"/>
              <w:left w:val="single" w:sz="12" w:space="0" w:color="auto"/>
              <w:bottom w:val="single" w:sz="12" w:space="0" w:color="auto"/>
              <w:right w:val="single" w:sz="12" w:space="0" w:color="auto"/>
            </w:tcBorders>
            <w:vAlign w:val="center"/>
          </w:tcPr>
          <w:p w14:paraId="4812DFAF" w14:textId="77777777" w:rsidR="00F4026A" w:rsidRDefault="00F4026A" w:rsidP="00553681">
            <w:pPr>
              <w:autoSpaceDE w:val="0"/>
              <w:autoSpaceDN w:val="0"/>
              <w:adjustRightInd w:val="0"/>
              <w:jc w:val="center"/>
              <w:rPr>
                <w:rFonts w:ascii="宋体"/>
              </w:rPr>
            </w:pPr>
            <w:r>
              <w:rPr>
                <w:rFonts w:ascii="Segoe UI Symbol" w:eastAsia="黑体" w:hAnsi="Segoe UI Symbol" w:cs="Segoe UI Symbol"/>
                <w:b/>
                <w:bCs/>
                <w:sz w:val="28"/>
                <w:szCs w:val="28"/>
                <w:lang w:val="zh-CN"/>
              </w:rPr>
              <w:t>☑</w:t>
            </w:r>
            <w:r>
              <w:rPr>
                <w:rFonts w:ascii="黑体" w:eastAsia="黑体" w:hAnsi="宋体" w:cs="黑体" w:hint="eastAsia"/>
                <w:b/>
                <w:bCs/>
                <w:sz w:val="28"/>
                <w:szCs w:val="28"/>
                <w:lang w:val="zh-CN"/>
              </w:rPr>
              <w:t>代为采集公告清算组/清算人名单（必填项）</w:t>
            </w:r>
          </w:p>
        </w:tc>
      </w:tr>
      <w:tr w:rsidR="00F4026A" w14:paraId="7EA13DD0" w14:textId="77777777" w:rsidTr="00553681">
        <w:trPr>
          <w:trHeight w:val="567"/>
        </w:trPr>
        <w:tc>
          <w:tcPr>
            <w:tcW w:w="2025" w:type="dxa"/>
            <w:gridSpan w:val="2"/>
            <w:tcBorders>
              <w:top w:val="single" w:sz="12" w:space="0" w:color="auto"/>
              <w:left w:val="single" w:sz="12" w:space="0" w:color="auto"/>
              <w:bottom w:val="single" w:sz="6" w:space="0" w:color="auto"/>
              <w:right w:val="single" w:sz="6" w:space="0" w:color="auto"/>
            </w:tcBorders>
            <w:vAlign w:val="center"/>
          </w:tcPr>
          <w:p w14:paraId="2D357F6E" w14:textId="77777777" w:rsidR="00F4026A" w:rsidRDefault="00F4026A" w:rsidP="00553681">
            <w:pPr>
              <w:autoSpaceDE w:val="0"/>
              <w:autoSpaceDN w:val="0"/>
              <w:adjustRightInd w:val="0"/>
              <w:spacing w:line="300" w:lineRule="exact"/>
              <w:jc w:val="center"/>
              <w:rPr>
                <w:rFonts w:ascii="宋体" w:hAnsi="宋体" w:hint="eastAsia"/>
                <w:bCs/>
                <w:lang w:val="zh-CN"/>
              </w:rPr>
            </w:pPr>
            <w:r w:rsidRPr="00F4026A">
              <w:rPr>
                <w:rFonts w:ascii="宋体" w:hAnsi="宋体" w:hint="eastAsia"/>
                <w:bCs/>
                <w:spacing w:val="210"/>
                <w:kern w:val="0"/>
                <w:fitText w:val="840" w:id="-869025022"/>
              </w:rPr>
              <w:t>事</w:t>
            </w:r>
            <w:r w:rsidRPr="00F4026A">
              <w:rPr>
                <w:rFonts w:ascii="宋体" w:hAnsi="宋体" w:hint="eastAsia"/>
                <w:bCs/>
                <w:kern w:val="0"/>
                <w:fitText w:val="840" w:id="-869025022"/>
              </w:rPr>
              <w:t>项</w:t>
            </w:r>
          </w:p>
        </w:tc>
        <w:tc>
          <w:tcPr>
            <w:tcW w:w="7588" w:type="dxa"/>
            <w:gridSpan w:val="10"/>
            <w:tcBorders>
              <w:top w:val="single" w:sz="12" w:space="0" w:color="auto"/>
              <w:left w:val="single" w:sz="6" w:space="0" w:color="auto"/>
              <w:bottom w:val="single" w:sz="6" w:space="0" w:color="auto"/>
              <w:right w:val="single" w:sz="12" w:space="0" w:color="auto"/>
            </w:tcBorders>
            <w:vAlign w:val="center"/>
          </w:tcPr>
          <w:p w14:paraId="7866623E" w14:textId="77777777" w:rsidR="00F4026A" w:rsidRDefault="00F4026A" w:rsidP="00553681">
            <w:pPr>
              <w:autoSpaceDE w:val="0"/>
              <w:autoSpaceDN w:val="0"/>
              <w:adjustRightInd w:val="0"/>
              <w:spacing w:line="360" w:lineRule="auto"/>
              <w:ind w:firstLineChars="100" w:firstLine="210"/>
              <w:jc w:val="left"/>
              <w:rPr>
                <w:rFonts w:ascii="宋体" w:hAnsi="宋体" w:hint="eastAsia"/>
                <w:bCs/>
              </w:rPr>
            </w:pPr>
            <w:r>
              <w:rPr>
                <w:rFonts w:ascii="Segoe UI Symbol" w:hAnsi="Segoe UI Symbol" w:cs="Segoe UI Symbol"/>
                <w:bCs/>
              </w:rPr>
              <w:t>☑</w:t>
            </w:r>
            <w:r>
              <w:rPr>
                <w:rFonts w:ascii="宋体" w:hAnsi="宋体" w:hint="eastAsia"/>
                <w:bCs/>
              </w:rPr>
              <w:t>由登记机关代为采集公告</w:t>
            </w:r>
          </w:p>
          <w:p w14:paraId="0AD3E913" w14:textId="77777777" w:rsidR="00F4026A" w:rsidRDefault="00F4026A" w:rsidP="00553681">
            <w:pPr>
              <w:autoSpaceDE w:val="0"/>
              <w:autoSpaceDN w:val="0"/>
              <w:adjustRightInd w:val="0"/>
              <w:spacing w:line="360" w:lineRule="auto"/>
              <w:ind w:firstLineChars="100" w:firstLine="210"/>
              <w:jc w:val="left"/>
              <w:rPr>
                <w:rFonts w:ascii="宋体" w:hAnsi="宋体" w:hint="eastAsia"/>
                <w:bCs/>
              </w:rPr>
            </w:pPr>
            <w:r>
              <w:rPr>
                <w:rFonts w:ascii="宋体" w:hAnsi="宋体" w:hint="eastAsia"/>
                <w:bCs/>
              </w:rPr>
              <w:t>□由登记机关代为撤销公告</w:t>
            </w:r>
          </w:p>
        </w:tc>
      </w:tr>
      <w:tr w:rsidR="00F4026A" w14:paraId="1C176148" w14:textId="77777777" w:rsidTr="00F4026A">
        <w:trPr>
          <w:trHeight w:val="510"/>
        </w:trPr>
        <w:tc>
          <w:tcPr>
            <w:tcW w:w="2025" w:type="dxa"/>
            <w:gridSpan w:val="2"/>
            <w:vMerge w:val="restart"/>
            <w:tcBorders>
              <w:top w:val="single" w:sz="6" w:space="0" w:color="auto"/>
              <w:left w:val="single" w:sz="12" w:space="0" w:color="auto"/>
              <w:right w:val="single" w:sz="6" w:space="0" w:color="auto"/>
            </w:tcBorders>
            <w:vAlign w:val="center"/>
          </w:tcPr>
          <w:p w14:paraId="0ACD5272" w14:textId="77777777" w:rsidR="00F4026A" w:rsidRDefault="00F4026A" w:rsidP="00553681">
            <w:pPr>
              <w:jc w:val="center"/>
            </w:pPr>
            <w:r>
              <w:rPr>
                <w:rFonts w:hint="eastAsia"/>
              </w:rPr>
              <w:t>清算组</w:t>
            </w:r>
          </w:p>
          <w:p w14:paraId="01E098E3" w14:textId="77777777" w:rsidR="00F4026A" w:rsidRDefault="00F4026A" w:rsidP="00553681">
            <w:pPr>
              <w:jc w:val="center"/>
            </w:pPr>
            <w:r>
              <w:rPr>
                <w:rFonts w:hint="eastAsia"/>
              </w:rPr>
              <w:t>（清算人）</w:t>
            </w:r>
          </w:p>
        </w:tc>
        <w:tc>
          <w:tcPr>
            <w:tcW w:w="1616" w:type="dxa"/>
            <w:gridSpan w:val="2"/>
            <w:tcBorders>
              <w:top w:val="single" w:sz="4" w:space="0" w:color="auto"/>
              <w:left w:val="single" w:sz="6" w:space="0" w:color="auto"/>
              <w:bottom w:val="single" w:sz="6" w:space="0" w:color="auto"/>
              <w:right w:val="single" w:sz="6" w:space="0" w:color="auto"/>
            </w:tcBorders>
            <w:vAlign w:val="center"/>
          </w:tcPr>
          <w:p w14:paraId="2055FC28" w14:textId="77777777" w:rsidR="00F4026A" w:rsidRDefault="00F4026A" w:rsidP="00553681">
            <w:pPr>
              <w:autoSpaceDE w:val="0"/>
              <w:autoSpaceDN w:val="0"/>
              <w:adjustRightInd w:val="0"/>
              <w:jc w:val="center"/>
              <w:rPr>
                <w:rFonts w:ascii="宋体"/>
              </w:rPr>
            </w:pPr>
            <w:r w:rsidRPr="00F4026A">
              <w:rPr>
                <w:rFonts w:ascii="宋体" w:hAnsi="宋体" w:hint="eastAsia"/>
                <w:spacing w:val="210"/>
                <w:kern w:val="0"/>
                <w:fitText w:val="840" w:id="-869025021"/>
              </w:rPr>
              <w:t>成</w:t>
            </w:r>
            <w:r w:rsidRPr="00F4026A">
              <w:rPr>
                <w:rFonts w:ascii="宋体" w:hAnsi="宋体" w:hint="eastAsia"/>
                <w:kern w:val="0"/>
                <w:fitText w:val="840" w:id="-869025021"/>
              </w:rPr>
              <w:t>员</w:t>
            </w:r>
          </w:p>
        </w:tc>
        <w:tc>
          <w:tcPr>
            <w:tcW w:w="5972" w:type="dxa"/>
            <w:gridSpan w:val="8"/>
            <w:tcBorders>
              <w:top w:val="single" w:sz="4" w:space="0" w:color="auto"/>
              <w:left w:val="single" w:sz="6" w:space="0" w:color="auto"/>
              <w:bottom w:val="single" w:sz="6" w:space="0" w:color="auto"/>
              <w:right w:val="single" w:sz="12" w:space="0" w:color="auto"/>
            </w:tcBorders>
            <w:vAlign w:val="center"/>
          </w:tcPr>
          <w:p w14:paraId="1DB74D26" w14:textId="77777777" w:rsidR="00F4026A" w:rsidRDefault="00F4026A" w:rsidP="00F4026A">
            <w:pPr>
              <w:jc w:val="center"/>
            </w:pPr>
            <w:r>
              <w:t>{{ Liquidator }}</w:t>
            </w:r>
            <w:r>
              <w:rPr>
                <w:rFonts w:ascii="思源宋体" w:hAnsi="思源宋体" w:hint="eastAsia"/>
              </w:rPr>
              <w:t>、</w:t>
            </w:r>
            <w:r>
              <w:t xml:space="preserve">{{ </w:t>
            </w:r>
            <w:r>
              <w:rPr>
                <w:rFonts w:hint="eastAsia"/>
              </w:rPr>
              <w:t>Member</w:t>
            </w:r>
            <w:r>
              <w:t xml:space="preserve"> }}</w:t>
            </w:r>
          </w:p>
        </w:tc>
      </w:tr>
      <w:tr w:rsidR="00F4026A" w14:paraId="7D5BC374" w14:textId="77777777" w:rsidTr="00F4026A">
        <w:trPr>
          <w:trHeight w:val="510"/>
        </w:trPr>
        <w:tc>
          <w:tcPr>
            <w:tcW w:w="2025" w:type="dxa"/>
            <w:gridSpan w:val="2"/>
            <w:vMerge/>
            <w:tcBorders>
              <w:left w:val="single" w:sz="12" w:space="0" w:color="auto"/>
              <w:right w:val="single" w:sz="6" w:space="0" w:color="auto"/>
            </w:tcBorders>
            <w:vAlign w:val="center"/>
          </w:tcPr>
          <w:p w14:paraId="47FBBCA8" w14:textId="77777777" w:rsidR="00F4026A" w:rsidRDefault="00F4026A" w:rsidP="00553681">
            <w:pPr>
              <w:autoSpaceDE w:val="0"/>
              <w:autoSpaceDN w:val="0"/>
              <w:adjustRightInd w:val="0"/>
              <w:spacing w:line="300" w:lineRule="exact"/>
              <w:jc w:val="center"/>
              <w:rPr>
                <w:rFonts w:ascii="宋体" w:hAnsi="宋体" w:hint="eastAsia"/>
                <w:bCs/>
              </w:rPr>
            </w:pPr>
          </w:p>
        </w:tc>
        <w:tc>
          <w:tcPr>
            <w:tcW w:w="1616" w:type="dxa"/>
            <w:gridSpan w:val="2"/>
            <w:tcBorders>
              <w:top w:val="single" w:sz="4" w:space="0" w:color="auto"/>
              <w:left w:val="single" w:sz="6" w:space="0" w:color="auto"/>
              <w:bottom w:val="single" w:sz="6" w:space="0" w:color="auto"/>
              <w:right w:val="single" w:sz="6" w:space="0" w:color="auto"/>
            </w:tcBorders>
            <w:vAlign w:val="center"/>
          </w:tcPr>
          <w:p w14:paraId="1F814709" w14:textId="77777777" w:rsidR="00F4026A" w:rsidRDefault="00F4026A" w:rsidP="00553681">
            <w:pPr>
              <w:autoSpaceDE w:val="0"/>
              <w:autoSpaceDN w:val="0"/>
              <w:adjustRightInd w:val="0"/>
              <w:jc w:val="center"/>
              <w:rPr>
                <w:rFonts w:ascii="宋体"/>
              </w:rPr>
            </w:pPr>
            <w:r w:rsidRPr="00F4026A">
              <w:rPr>
                <w:rFonts w:ascii="宋体" w:hAnsi="宋体" w:hint="eastAsia"/>
                <w:spacing w:val="52"/>
                <w:kern w:val="0"/>
                <w:fitText w:val="840" w:id="-869025020"/>
              </w:rPr>
              <w:t>负责</w:t>
            </w:r>
            <w:r w:rsidRPr="00F4026A">
              <w:rPr>
                <w:rFonts w:ascii="宋体" w:hAnsi="宋体" w:hint="eastAsia"/>
                <w:spacing w:val="1"/>
                <w:kern w:val="0"/>
                <w:fitText w:val="840" w:id="-869025020"/>
              </w:rPr>
              <w:t>人</w:t>
            </w:r>
          </w:p>
        </w:tc>
        <w:tc>
          <w:tcPr>
            <w:tcW w:w="2545" w:type="dxa"/>
            <w:gridSpan w:val="4"/>
            <w:tcBorders>
              <w:top w:val="single" w:sz="4" w:space="0" w:color="auto"/>
              <w:left w:val="single" w:sz="6" w:space="0" w:color="auto"/>
              <w:bottom w:val="single" w:sz="6" w:space="0" w:color="auto"/>
              <w:right w:val="single" w:sz="6" w:space="0" w:color="auto"/>
            </w:tcBorders>
            <w:vAlign w:val="center"/>
          </w:tcPr>
          <w:p w14:paraId="3D8EDB1E" w14:textId="77777777" w:rsidR="00F4026A" w:rsidRDefault="00F4026A" w:rsidP="00F4026A">
            <w:pPr>
              <w:jc w:val="center"/>
            </w:pPr>
            <w:r>
              <w:t>{{ Liquidator }}</w:t>
            </w:r>
          </w:p>
        </w:tc>
        <w:tc>
          <w:tcPr>
            <w:tcW w:w="1555" w:type="dxa"/>
            <w:gridSpan w:val="2"/>
            <w:tcBorders>
              <w:top w:val="single" w:sz="4" w:space="0" w:color="auto"/>
              <w:left w:val="single" w:sz="6" w:space="0" w:color="auto"/>
              <w:bottom w:val="single" w:sz="6" w:space="0" w:color="auto"/>
              <w:right w:val="single" w:sz="6" w:space="0" w:color="auto"/>
            </w:tcBorders>
            <w:vAlign w:val="center"/>
          </w:tcPr>
          <w:p w14:paraId="2C78E63E" w14:textId="77777777" w:rsidR="00F4026A" w:rsidRDefault="00F4026A" w:rsidP="00553681">
            <w:pPr>
              <w:autoSpaceDE w:val="0"/>
              <w:autoSpaceDN w:val="0"/>
              <w:adjustRightInd w:val="0"/>
              <w:jc w:val="center"/>
              <w:rPr>
                <w:rFonts w:ascii="宋体"/>
              </w:rPr>
            </w:pPr>
            <w:r>
              <w:rPr>
                <w:rFonts w:ascii="宋体" w:hAnsi="宋体" w:hint="eastAsia"/>
              </w:rPr>
              <w:t>联系电话</w:t>
            </w:r>
          </w:p>
        </w:tc>
        <w:tc>
          <w:tcPr>
            <w:tcW w:w="1872" w:type="dxa"/>
            <w:gridSpan w:val="2"/>
            <w:tcBorders>
              <w:top w:val="single" w:sz="4" w:space="0" w:color="auto"/>
              <w:left w:val="single" w:sz="6" w:space="0" w:color="auto"/>
              <w:bottom w:val="single" w:sz="6" w:space="0" w:color="auto"/>
              <w:right w:val="single" w:sz="12" w:space="0" w:color="auto"/>
            </w:tcBorders>
            <w:vAlign w:val="center"/>
          </w:tcPr>
          <w:p w14:paraId="352591EB" w14:textId="77777777" w:rsidR="00F4026A" w:rsidRDefault="00F4026A" w:rsidP="00F4026A">
            <w:pPr>
              <w:jc w:val="center"/>
            </w:pPr>
            <w:r>
              <w:t>{{ Tel }}</w:t>
            </w:r>
          </w:p>
        </w:tc>
      </w:tr>
      <w:tr w:rsidR="00F4026A" w14:paraId="237D369E" w14:textId="77777777" w:rsidTr="00553681">
        <w:trPr>
          <w:trHeight w:val="510"/>
        </w:trPr>
        <w:tc>
          <w:tcPr>
            <w:tcW w:w="2025" w:type="dxa"/>
            <w:gridSpan w:val="2"/>
            <w:vMerge/>
            <w:tcBorders>
              <w:left w:val="single" w:sz="12" w:space="0" w:color="auto"/>
              <w:bottom w:val="single" w:sz="6" w:space="0" w:color="auto"/>
              <w:right w:val="single" w:sz="6" w:space="0" w:color="auto"/>
            </w:tcBorders>
            <w:vAlign w:val="center"/>
          </w:tcPr>
          <w:p w14:paraId="4466263C" w14:textId="77777777" w:rsidR="00F4026A" w:rsidRDefault="00F4026A" w:rsidP="00553681">
            <w:pPr>
              <w:autoSpaceDE w:val="0"/>
              <w:autoSpaceDN w:val="0"/>
              <w:adjustRightInd w:val="0"/>
              <w:spacing w:line="300" w:lineRule="exact"/>
              <w:jc w:val="center"/>
              <w:rPr>
                <w:rFonts w:ascii="宋体" w:hAnsi="宋体" w:hint="eastAsia"/>
                <w:bCs/>
                <w:lang w:val="zh-CN"/>
              </w:rPr>
            </w:pPr>
          </w:p>
        </w:tc>
        <w:tc>
          <w:tcPr>
            <w:tcW w:w="1616" w:type="dxa"/>
            <w:gridSpan w:val="2"/>
            <w:tcBorders>
              <w:top w:val="single" w:sz="4" w:space="0" w:color="auto"/>
              <w:left w:val="single" w:sz="6" w:space="0" w:color="auto"/>
              <w:bottom w:val="single" w:sz="6" w:space="0" w:color="auto"/>
              <w:right w:val="single" w:sz="6" w:space="0" w:color="auto"/>
            </w:tcBorders>
            <w:vAlign w:val="center"/>
          </w:tcPr>
          <w:p w14:paraId="1DD5B79F" w14:textId="77777777" w:rsidR="00F4026A" w:rsidRDefault="00F4026A" w:rsidP="00553681">
            <w:pPr>
              <w:autoSpaceDE w:val="0"/>
              <w:autoSpaceDN w:val="0"/>
              <w:adjustRightInd w:val="0"/>
              <w:jc w:val="center"/>
              <w:rPr>
                <w:rFonts w:ascii="宋体" w:hAnsi="宋体" w:hint="eastAsia"/>
              </w:rPr>
            </w:pPr>
            <w:r>
              <w:rPr>
                <w:rFonts w:ascii="宋体" w:hAnsi="宋体" w:hint="eastAsia"/>
              </w:rPr>
              <w:t>办公地址</w:t>
            </w:r>
          </w:p>
        </w:tc>
        <w:tc>
          <w:tcPr>
            <w:tcW w:w="5972" w:type="dxa"/>
            <w:gridSpan w:val="8"/>
            <w:tcBorders>
              <w:top w:val="single" w:sz="4" w:space="0" w:color="auto"/>
              <w:left w:val="single" w:sz="6" w:space="0" w:color="auto"/>
              <w:bottom w:val="single" w:sz="6" w:space="0" w:color="auto"/>
              <w:right w:val="single" w:sz="12" w:space="0" w:color="auto"/>
            </w:tcBorders>
            <w:vAlign w:val="center"/>
          </w:tcPr>
          <w:p w14:paraId="2AF210DA" w14:textId="0456128B" w:rsidR="00F4026A" w:rsidRDefault="00B814D4" w:rsidP="00553681">
            <w:pPr>
              <w:jc w:val="left"/>
            </w:pPr>
            <w:r w:rsidRPr="00B814D4">
              <w:t xml:space="preserve">{{ </w:t>
            </w:r>
            <w:r>
              <w:rPr>
                <w:rFonts w:hint="eastAsia"/>
              </w:rPr>
              <w:t>Add</w:t>
            </w:r>
            <w:r w:rsidRPr="00B814D4">
              <w:t xml:space="preserve"> }}</w:t>
            </w:r>
          </w:p>
        </w:tc>
      </w:tr>
      <w:tr w:rsidR="00F4026A" w14:paraId="760F0654" w14:textId="77777777" w:rsidTr="00553681">
        <w:trPr>
          <w:trHeight w:val="624"/>
        </w:trPr>
        <w:tc>
          <w:tcPr>
            <w:tcW w:w="9613" w:type="dxa"/>
            <w:gridSpan w:val="12"/>
            <w:tcBorders>
              <w:top w:val="single" w:sz="12" w:space="0" w:color="auto"/>
              <w:left w:val="single" w:sz="12" w:space="0" w:color="auto"/>
              <w:bottom w:val="single" w:sz="6" w:space="0" w:color="auto"/>
              <w:right w:val="single" w:sz="12" w:space="0" w:color="auto"/>
            </w:tcBorders>
            <w:vAlign w:val="center"/>
          </w:tcPr>
          <w:p w14:paraId="15A50073" w14:textId="77777777" w:rsidR="00F4026A" w:rsidRDefault="00F4026A" w:rsidP="00553681">
            <w:pPr>
              <w:autoSpaceDE w:val="0"/>
              <w:autoSpaceDN w:val="0"/>
              <w:adjustRightInd w:val="0"/>
              <w:snapToGrid w:val="0"/>
              <w:jc w:val="center"/>
              <w:rPr>
                <w:rFonts w:ascii="黑体" w:eastAsia="黑体" w:hAnsi="宋体" w:cs="黑体" w:hint="eastAsia"/>
                <w:b/>
                <w:bCs/>
                <w:sz w:val="28"/>
                <w:szCs w:val="28"/>
                <w:lang w:val="zh-CN"/>
              </w:rPr>
            </w:pPr>
            <w:r>
              <w:rPr>
                <w:rFonts w:ascii="Segoe UI Symbol" w:eastAsia="黑体" w:hAnsi="Segoe UI Symbol" w:cs="Segoe UI Symbol"/>
                <w:b/>
                <w:bCs/>
                <w:sz w:val="28"/>
                <w:szCs w:val="28"/>
                <w:lang w:val="zh-CN"/>
              </w:rPr>
              <w:t>☑</w:t>
            </w:r>
            <w:r>
              <w:rPr>
                <w:rFonts w:ascii="黑体" w:eastAsia="黑体" w:hAnsi="宋体" w:cs="黑体" w:hint="eastAsia"/>
                <w:b/>
                <w:bCs/>
                <w:sz w:val="28"/>
                <w:szCs w:val="28"/>
                <w:lang w:val="zh-CN"/>
              </w:rPr>
              <w:t>指定代表</w:t>
            </w:r>
            <w:r>
              <w:rPr>
                <w:rFonts w:ascii="黑体" w:eastAsia="黑体" w:hAnsi="宋体" w:cs="黑体"/>
                <w:b/>
                <w:bCs/>
                <w:sz w:val="28"/>
                <w:szCs w:val="28"/>
                <w:lang w:val="zh-CN"/>
              </w:rPr>
              <w:t>/</w:t>
            </w:r>
            <w:r>
              <w:rPr>
                <w:rFonts w:ascii="黑体" w:eastAsia="黑体" w:hAnsi="宋体" w:cs="黑体" w:hint="eastAsia"/>
                <w:b/>
                <w:bCs/>
                <w:sz w:val="28"/>
                <w:szCs w:val="28"/>
                <w:lang w:val="zh-CN"/>
              </w:rPr>
              <w:t>委托代理人（必填项）</w:t>
            </w:r>
          </w:p>
        </w:tc>
      </w:tr>
      <w:tr w:rsidR="00F4026A" w14:paraId="61B25B44" w14:textId="77777777" w:rsidTr="00553681">
        <w:trPr>
          <w:trHeight w:val="1167"/>
        </w:trPr>
        <w:tc>
          <w:tcPr>
            <w:tcW w:w="1500" w:type="dxa"/>
            <w:tcBorders>
              <w:top w:val="single" w:sz="12" w:space="0" w:color="auto"/>
              <w:left w:val="single" w:sz="12" w:space="0" w:color="auto"/>
              <w:bottom w:val="single" w:sz="6" w:space="0" w:color="auto"/>
              <w:right w:val="single" w:sz="6" w:space="0" w:color="auto"/>
            </w:tcBorders>
            <w:vAlign w:val="center"/>
          </w:tcPr>
          <w:p w14:paraId="3972BA74" w14:textId="77777777" w:rsidR="00F4026A" w:rsidRDefault="00F4026A" w:rsidP="00553681">
            <w:pPr>
              <w:autoSpaceDE w:val="0"/>
              <w:autoSpaceDN w:val="0"/>
              <w:adjustRightInd w:val="0"/>
              <w:jc w:val="center"/>
              <w:rPr>
                <w:rFonts w:ascii="宋体" w:hAnsi="宋体" w:hint="eastAsia"/>
                <w:bCs/>
              </w:rPr>
            </w:pPr>
            <w:r>
              <w:rPr>
                <w:rFonts w:ascii="宋体" w:hAnsi="宋体" w:hint="eastAsia"/>
                <w:bCs/>
              </w:rPr>
              <w:t>委托权限</w:t>
            </w:r>
          </w:p>
        </w:tc>
        <w:tc>
          <w:tcPr>
            <w:tcW w:w="8113" w:type="dxa"/>
            <w:gridSpan w:val="11"/>
            <w:tcBorders>
              <w:top w:val="single" w:sz="12" w:space="0" w:color="auto"/>
              <w:left w:val="single" w:sz="6" w:space="0" w:color="auto"/>
              <w:bottom w:val="single" w:sz="6" w:space="0" w:color="auto"/>
              <w:right w:val="single" w:sz="12" w:space="0" w:color="auto"/>
            </w:tcBorders>
            <w:vAlign w:val="center"/>
          </w:tcPr>
          <w:p w14:paraId="0167CA63" w14:textId="77777777" w:rsidR="00F4026A" w:rsidRDefault="00F4026A" w:rsidP="00553681">
            <w:pPr>
              <w:spacing w:line="360" w:lineRule="exact"/>
              <w:ind w:firstLineChars="200" w:firstLine="420"/>
              <w:rPr>
                <w:rFonts w:ascii="宋体" w:hAnsi="宋体" w:hint="eastAsia"/>
              </w:rPr>
            </w:pPr>
            <w:r>
              <w:rPr>
                <w:rFonts w:ascii="宋体" w:hAnsi="宋体" w:hint="eastAsia"/>
              </w:rPr>
              <w:t>1、同意</w:t>
            </w:r>
            <w:r>
              <w:rPr>
                <w:rFonts w:ascii="Segoe UI Symbol" w:hAnsi="Segoe UI Symbol" w:cs="Segoe UI Symbol"/>
              </w:rPr>
              <w:t>☑</w:t>
            </w:r>
            <w:r>
              <w:rPr>
                <w:rFonts w:ascii="宋体" w:hAnsi="宋体" w:hint="eastAsia"/>
              </w:rPr>
              <w:t>不同意□核对材料中的复印件并签署核对意见；</w:t>
            </w:r>
          </w:p>
          <w:p w14:paraId="05CBEE11" w14:textId="77777777" w:rsidR="00F4026A" w:rsidRDefault="00F4026A" w:rsidP="00553681">
            <w:pPr>
              <w:spacing w:line="360" w:lineRule="exact"/>
              <w:ind w:firstLineChars="200" w:firstLine="420"/>
              <w:rPr>
                <w:rFonts w:ascii="宋体" w:hAnsi="宋体" w:hint="eastAsia"/>
              </w:rPr>
            </w:pPr>
            <w:r>
              <w:rPr>
                <w:rFonts w:ascii="宋体" w:hAnsi="宋体" w:hint="eastAsia"/>
              </w:rPr>
              <w:t>2、同意</w:t>
            </w:r>
            <w:r>
              <w:rPr>
                <w:rFonts w:ascii="Segoe UI Symbol" w:hAnsi="Segoe UI Symbol" w:cs="Segoe UI Symbol"/>
              </w:rPr>
              <w:t>☑</w:t>
            </w:r>
            <w:r>
              <w:rPr>
                <w:rFonts w:ascii="宋体" w:hAnsi="宋体" w:hint="eastAsia"/>
              </w:rPr>
              <w:t>不同意□修改企业自备文件的错误；</w:t>
            </w:r>
          </w:p>
          <w:p w14:paraId="7B78BB32" w14:textId="77777777" w:rsidR="00F4026A" w:rsidRDefault="00F4026A" w:rsidP="00553681">
            <w:pPr>
              <w:spacing w:line="360" w:lineRule="exact"/>
              <w:ind w:firstLineChars="200" w:firstLine="420"/>
              <w:rPr>
                <w:rFonts w:ascii="宋体" w:hAnsi="宋体" w:hint="eastAsia"/>
              </w:rPr>
            </w:pPr>
            <w:r>
              <w:rPr>
                <w:rFonts w:ascii="宋体" w:hAnsi="宋体" w:hint="eastAsia"/>
              </w:rPr>
              <w:t>3、同意</w:t>
            </w:r>
            <w:r>
              <w:rPr>
                <w:rFonts w:ascii="Segoe UI Symbol" w:hAnsi="Segoe UI Symbol" w:cs="Segoe UI Symbol"/>
              </w:rPr>
              <w:t>☑</w:t>
            </w:r>
            <w:r>
              <w:rPr>
                <w:rFonts w:ascii="宋体" w:hAnsi="宋体" w:hint="eastAsia"/>
              </w:rPr>
              <w:t>不同意□修改有关表格的填写错误；</w:t>
            </w:r>
          </w:p>
        </w:tc>
      </w:tr>
      <w:tr w:rsidR="00F4026A" w14:paraId="24D1E84D" w14:textId="77777777" w:rsidTr="00553681">
        <w:trPr>
          <w:trHeight w:val="703"/>
        </w:trPr>
        <w:tc>
          <w:tcPr>
            <w:tcW w:w="1500" w:type="dxa"/>
            <w:tcBorders>
              <w:top w:val="single" w:sz="6" w:space="0" w:color="auto"/>
              <w:left w:val="single" w:sz="12" w:space="0" w:color="auto"/>
              <w:bottom w:val="single" w:sz="6" w:space="0" w:color="auto"/>
              <w:right w:val="single" w:sz="6" w:space="0" w:color="auto"/>
            </w:tcBorders>
            <w:vAlign w:val="center"/>
          </w:tcPr>
          <w:p w14:paraId="12642216" w14:textId="77777777" w:rsidR="00F4026A" w:rsidRDefault="00F4026A" w:rsidP="00553681">
            <w:pPr>
              <w:autoSpaceDE w:val="0"/>
              <w:autoSpaceDN w:val="0"/>
              <w:adjustRightInd w:val="0"/>
              <w:jc w:val="center"/>
              <w:rPr>
                <w:rFonts w:ascii="宋体"/>
                <w:bCs/>
              </w:rPr>
            </w:pPr>
            <w:r>
              <w:rPr>
                <w:rFonts w:ascii="宋体" w:hAnsi="宋体" w:hint="eastAsia"/>
                <w:bCs/>
              </w:rPr>
              <w:t>固定电话</w:t>
            </w:r>
          </w:p>
        </w:tc>
        <w:tc>
          <w:tcPr>
            <w:tcW w:w="1339" w:type="dxa"/>
            <w:gridSpan w:val="2"/>
            <w:tcBorders>
              <w:top w:val="single" w:sz="6" w:space="0" w:color="auto"/>
              <w:left w:val="single" w:sz="6" w:space="0" w:color="auto"/>
              <w:bottom w:val="single" w:sz="6" w:space="0" w:color="auto"/>
              <w:right w:val="single" w:sz="4" w:space="0" w:color="auto"/>
            </w:tcBorders>
            <w:vAlign w:val="center"/>
          </w:tcPr>
          <w:p w14:paraId="267C6C6D" w14:textId="77777777" w:rsidR="00F4026A" w:rsidRDefault="00F4026A" w:rsidP="00553681"/>
        </w:tc>
        <w:tc>
          <w:tcPr>
            <w:tcW w:w="1215" w:type="dxa"/>
            <w:gridSpan w:val="2"/>
            <w:tcBorders>
              <w:top w:val="single" w:sz="6" w:space="0" w:color="auto"/>
              <w:left w:val="single" w:sz="4" w:space="0" w:color="auto"/>
              <w:bottom w:val="single" w:sz="6" w:space="0" w:color="auto"/>
              <w:right w:val="single" w:sz="4" w:space="0" w:color="auto"/>
            </w:tcBorders>
            <w:vAlign w:val="center"/>
          </w:tcPr>
          <w:p w14:paraId="0E58618D" w14:textId="77777777" w:rsidR="00F4026A" w:rsidRDefault="00F4026A" w:rsidP="00553681">
            <w:pPr>
              <w:autoSpaceDE w:val="0"/>
              <w:autoSpaceDN w:val="0"/>
              <w:adjustRightInd w:val="0"/>
              <w:jc w:val="center"/>
              <w:rPr>
                <w:rFonts w:ascii="华文中宋" w:eastAsia="华文中宋" w:hAnsi="华文中宋" w:hint="eastAsia"/>
                <w:bCs/>
                <w:u w:val="single"/>
              </w:rPr>
            </w:pPr>
            <w:r>
              <w:rPr>
                <w:rFonts w:ascii="宋体" w:hint="eastAsia"/>
                <w:bCs/>
              </w:rPr>
              <w:t>移动电话</w:t>
            </w:r>
          </w:p>
        </w:tc>
        <w:tc>
          <w:tcPr>
            <w:tcW w:w="1725" w:type="dxa"/>
            <w:gridSpan w:val="2"/>
            <w:tcBorders>
              <w:top w:val="single" w:sz="6" w:space="0" w:color="auto"/>
              <w:left w:val="single" w:sz="4" w:space="0" w:color="auto"/>
              <w:bottom w:val="single" w:sz="6" w:space="0" w:color="auto"/>
              <w:right w:val="single" w:sz="6" w:space="0" w:color="auto"/>
            </w:tcBorders>
            <w:vAlign w:val="center"/>
          </w:tcPr>
          <w:p w14:paraId="6FA30A6E" w14:textId="77777777" w:rsidR="00F4026A" w:rsidRDefault="00F4026A" w:rsidP="00553681"/>
        </w:tc>
        <w:tc>
          <w:tcPr>
            <w:tcW w:w="2415" w:type="dxa"/>
            <w:gridSpan w:val="4"/>
            <w:tcBorders>
              <w:top w:val="single" w:sz="6" w:space="0" w:color="auto"/>
              <w:left w:val="single" w:sz="6" w:space="0" w:color="auto"/>
              <w:bottom w:val="single" w:sz="6" w:space="0" w:color="auto"/>
              <w:right w:val="single" w:sz="6" w:space="0" w:color="auto"/>
            </w:tcBorders>
            <w:vAlign w:val="center"/>
          </w:tcPr>
          <w:p w14:paraId="5CD3FE3E" w14:textId="77777777" w:rsidR="00F4026A" w:rsidRDefault="00F4026A" w:rsidP="00553681">
            <w:pPr>
              <w:autoSpaceDE w:val="0"/>
              <w:autoSpaceDN w:val="0"/>
              <w:adjustRightInd w:val="0"/>
              <w:jc w:val="center"/>
              <w:rPr>
                <w:rFonts w:ascii="宋体" w:hAnsi="宋体" w:hint="eastAsia"/>
              </w:rPr>
            </w:pPr>
            <w:r>
              <w:rPr>
                <w:rFonts w:ascii="宋体" w:hint="eastAsia"/>
                <w:bCs/>
                <w:spacing w:val="-11"/>
              </w:rPr>
              <w:t>指定代表/委托代理人签字</w:t>
            </w:r>
          </w:p>
        </w:tc>
        <w:tc>
          <w:tcPr>
            <w:tcW w:w="1419" w:type="dxa"/>
            <w:tcBorders>
              <w:top w:val="single" w:sz="6" w:space="0" w:color="auto"/>
              <w:left w:val="single" w:sz="6" w:space="0" w:color="auto"/>
              <w:bottom w:val="single" w:sz="6" w:space="0" w:color="auto"/>
              <w:right w:val="single" w:sz="12" w:space="0" w:color="auto"/>
            </w:tcBorders>
            <w:vAlign w:val="center"/>
          </w:tcPr>
          <w:p w14:paraId="4BCD7A19" w14:textId="77777777" w:rsidR="00F4026A" w:rsidRDefault="00F4026A" w:rsidP="00553681"/>
        </w:tc>
      </w:tr>
      <w:tr w:rsidR="00F4026A" w14:paraId="0789C200" w14:textId="77777777" w:rsidTr="00553681">
        <w:trPr>
          <w:trHeight w:val="3288"/>
        </w:trPr>
        <w:tc>
          <w:tcPr>
            <w:tcW w:w="9613" w:type="dxa"/>
            <w:gridSpan w:val="12"/>
            <w:tcBorders>
              <w:top w:val="single" w:sz="6" w:space="0" w:color="auto"/>
              <w:left w:val="single" w:sz="12" w:space="0" w:color="auto"/>
              <w:bottom w:val="single" w:sz="6" w:space="0" w:color="auto"/>
              <w:right w:val="single" w:sz="12" w:space="0" w:color="auto"/>
            </w:tcBorders>
            <w:vAlign w:val="center"/>
          </w:tcPr>
          <w:p w14:paraId="23C995EF" w14:textId="77777777" w:rsidR="00F4026A" w:rsidRDefault="00F4026A" w:rsidP="00553681"/>
        </w:tc>
      </w:tr>
    </w:tbl>
    <w:p w14:paraId="4AE43B1D" w14:textId="77777777" w:rsidR="00F4026A" w:rsidRDefault="00F4026A" w:rsidP="00F4026A"/>
    <w:tbl>
      <w:tblPr>
        <w:tblpPr w:leftFromText="180" w:rightFromText="180" w:vertAnchor="text" w:horzAnchor="page" w:tblpXSpec="center" w:tblpY="178"/>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436"/>
      </w:tblGrid>
      <w:tr w:rsidR="00F4026A" w14:paraId="4EA49BC3" w14:textId="77777777" w:rsidTr="00553681">
        <w:trPr>
          <w:trHeight w:val="737"/>
          <w:jc w:val="center"/>
        </w:trPr>
        <w:tc>
          <w:tcPr>
            <w:tcW w:w="9436" w:type="dxa"/>
            <w:tcBorders>
              <w:top w:val="single" w:sz="12" w:space="0" w:color="auto"/>
              <w:left w:val="single" w:sz="12" w:space="0" w:color="auto"/>
              <w:bottom w:val="single" w:sz="12" w:space="0" w:color="auto"/>
              <w:right w:val="single" w:sz="12" w:space="0" w:color="auto"/>
            </w:tcBorders>
            <w:vAlign w:val="center"/>
          </w:tcPr>
          <w:p w14:paraId="30BC9B75" w14:textId="77777777" w:rsidR="00F4026A" w:rsidRDefault="00F4026A" w:rsidP="00553681">
            <w:pPr>
              <w:autoSpaceDE w:val="0"/>
              <w:autoSpaceDN w:val="0"/>
              <w:adjustRightInd w:val="0"/>
              <w:snapToGrid w:val="0"/>
              <w:jc w:val="center"/>
              <w:rPr>
                <w:rFonts w:ascii="宋体" w:eastAsia="黑体"/>
                <w:u w:val="single"/>
              </w:rPr>
            </w:pPr>
            <w:r>
              <w:rPr>
                <w:rFonts w:ascii="Segoe UI Symbol" w:eastAsia="黑体" w:hAnsi="Segoe UI Symbol" w:cs="Segoe UI Symbol"/>
                <w:b/>
                <w:bCs/>
                <w:sz w:val="28"/>
                <w:szCs w:val="28"/>
                <w:lang w:val="zh-CN"/>
              </w:rPr>
              <w:lastRenderedPageBreak/>
              <w:t>☑</w:t>
            </w:r>
            <w:r>
              <w:rPr>
                <w:rFonts w:ascii="黑体" w:eastAsia="黑体" w:hAnsi="宋体" w:cs="黑体" w:hint="eastAsia"/>
                <w:b/>
                <w:bCs/>
                <w:sz w:val="28"/>
                <w:szCs w:val="28"/>
                <w:lang w:val="zh-CN"/>
              </w:rPr>
              <w:t>申请人签署（</w:t>
            </w:r>
            <w:r>
              <w:rPr>
                <w:rFonts w:ascii="黑体" w:eastAsia="黑体" w:hAnsi="宋体" w:cs="黑体" w:hint="eastAsia"/>
                <w:b/>
                <w:bCs/>
                <w:sz w:val="28"/>
                <w:szCs w:val="28"/>
              </w:rPr>
              <w:t>必填项</w:t>
            </w:r>
            <w:r>
              <w:rPr>
                <w:rFonts w:ascii="黑体" w:eastAsia="黑体" w:hAnsi="宋体" w:cs="黑体" w:hint="eastAsia"/>
                <w:b/>
                <w:bCs/>
                <w:sz w:val="28"/>
                <w:szCs w:val="28"/>
                <w:lang w:val="zh-CN"/>
              </w:rPr>
              <w:t>）</w:t>
            </w:r>
          </w:p>
        </w:tc>
      </w:tr>
      <w:tr w:rsidR="00F4026A" w14:paraId="158DF3C8" w14:textId="77777777" w:rsidTr="00553681">
        <w:trPr>
          <w:trHeight w:val="8221"/>
          <w:jc w:val="center"/>
        </w:trPr>
        <w:tc>
          <w:tcPr>
            <w:tcW w:w="9436" w:type="dxa"/>
            <w:tcBorders>
              <w:top w:val="single" w:sz="12" w:space="0" w:color="auto"/>
              <w:left w:val="single" w:sz="12" w:space="0" w:color="auto"/>
              <w:bottom w:val="single" w:sz="12" w:space="0" w:color="auto"/>
              <w:right w:val="single" w:sz="12" w:space="0" w:color="auto"/>
            </w:tcBorders>
          </w:tcPr>
          <w:p w14:paraId="1BF873E4" w14:textId="77777777" w:rsidR="00F4026A" w:rsidRDefault="00F4026A" w:rsidP="00553681"/>
          <w:p w14:paraId="2582A275" w14:textId="77777777" w:rsidR="00F4026A" w:rsidRDefault="00F4026A" w:rsidP="00553681">
            <w:pPr>
              <w:spacing w:line="440" w:lineRule="exact"/>
              <w:ind w:firstLineChars="200" w:firstLine="422"/>
              <w:rPr>
                <w:rFonts w:ascii="宋体"/>
                <w:b/>
                <w:bCs/>
              </w:rPr>
            </w:pPr>
            <w:r>
              <w:rPr>
                <w:rFonts w:ascii="宋体" w:hAnsi="宋体" w:cs="宋体" w:hint="eastAsia"/>
                <w:b/>
                <w:bCs/>
              </w:rPr>
              <w:t>本申请人和签字人承诺提交的材料文件和填报的信息真实有效，并承担相应的法律责任。</w:t>
            </w:r>
          </w:p>
          <w:p w14:paraId="1F9F37ED" w14:textId="77777777" w:rsidR="00F4026A" w:rsidRDefault="00F4026A" w:rsidP="00553681">
            <w:pPr>
              <w:adjustRightInd w:val="0"/>
              <w:snapToGrid w:val="0"/>
              <w:spacing w:line="440" w:lineRule="exact"/>
              <w:rPr>
                <w:rFonts w:ascii="宋体"/>
                <w:color w:val="FF0000"/>
              </w:rPr>
            </w:pPr>
          </w:p>
          <w:p w14:paraId="3A313546" w14:textId="77777777" w:rsidR="00F4026A" w:rsidRDefault="00F4026A" w:rsidP="00553681">
            <w:pPr>
              <w:autoSpaceDE w:val="0"/>
              <w:autoSpaceDN w:val="0"/>
              <w:adjustRightInd w:val="0"/>
              <w:rPr>
                <w:rFonts w:ascii="宋体" w:hAnsi="宋体" w:cs="宋体" w:hint="eastAsia"/>
              </w:rPr>
            </w:pPr>
          </w:p>
          <w:p w14:paraId="0CD57E6C" w14:textId="677C5BE4" w:rsidR="00F4026A" w:rsidRDefault="00F4026A" w:rsidP="00553681">
            <w:pPr>
              <w:ind w:firstLineChars="200" w:firstLine="420"/>
            </w:pPr>
            <w:r>
              <w:rPr>
                <w:rFonts w:ascii="宋体" w:hAnsi="宋体" w:cs="宋体" w:hint="eastAsia"/>
              </w:rPr>
              <w:t xml:space="preserve">申请人签字或盖章: </w:t>
            </w:r>
            <w:r w:rsidRPr="00F4026A">
              <w:t>{{ Liquidator }}</w:t>
            </w:r>
          </w:p>
          <w:p w14:paraId="755FAD5A" w14:textId="77777777" w:rsidR="00F4026A" w:rsidRDefault="00F4026A" w:rsidP="00553681"/>
          <w:p w14:paraId="728A57C5" w14:textId="77777777" w:rsidR="00F4026A" w:rsidRDefault="00F4026A" w:rsidP="00553681"/>
          <w:p w14:paraId="405606FE" w14:textId="77777777" w:rsidR="00F4026A" w:rsidRDefault="00F4026A" w:rsidP="00553681"/>
          <w:p w14:paraId="3F5723CD" w14:textId="77777777" w:rsidR="00F4026A" w:rsidRDefault="00F4026A" w:rsidP="00553681"/>
          <w:p w14:paraId="0D054E09" w14:textId="77777777" w:rsidR="00F4026A" w:rsidRDefault="00F4026A" w:rsidP="00553681"/>
          <w:p w14:paraId="1F8F6B97" w14:textId="77777777" w:rsidR="00F4026A" w:rsidRDefault="00F4026A" w:rsidP="00553681"/>
          <w:p w14:paraId="5C1F3BCC" w14:textId="77777777" w:rsidR="00F4026A" w:rsidRDefault="00F4026A" w:rsidP="00553681"/>
          <w:p w14:paraId="3545E6F0" w14:textId="77777777" w:rsidR="00F4026A" w:rsidRDefault="00F4026A" w:rsidP="00553681"/>
          <w:p w14:paraId="55B95942" w14:textId="77777777" w:rsidR="00F4026A" w:rsidRDefault="00F4026A" w:rsidP="00553681"/>
          <w:p w14:paraId="42A20B2C" w14:textId="77777777" w:rsidR="00F4026A" w:rsidRDefault="00F4026A" w:rsidP="00553681"/>
          <w:p w14:paraId="5D937ACA" w14:textId="77777777" w:rsidR="00F4026A" w:rsidRDefault="00F4026A" w:rsidP="00553681"/>
          <w:p w14:paraId="7DDA6F1F" w14:textId="77777777" w:rsidR="00F4026A" w:rsidRDefault="00F4026A" w:rsidP="00553681">
            <w:pPr>
              <w:adjustRightInd w:val="0"/>
              <w:snapToGrid w:val="0"/>
              <w:rPr>
                <w:rFonts w:ascii="宋体"/>
                <w:color w:val="000000"/>
              </w:rPr>
            </w:pPr>
            <w:r>
              <w:rPr>
                <w:rFonts w:ascii="宋体" w:hAnsi="宋体" w:cs="宋体"/>
              </w:rPr>
              <w:t xml:space="preserve">                                                                   </w:t>
            </w:r>
            <w:r>
              <w:rPr>
                <w:rFonts w:ascii="宋体" w:hAnsi="宋体" w:cs="宋体" w:hint="eastAsia"/>
                <w:color w:val="000000"/>
              </w:rPr>
              <w:t>企业盖章</w:t>
            </w:r>
          </w:p>
          <w:p w14:paraId="3FE5ED00" w14:textId="77777777" w:rsidR="00F4026A" w:rsidRDefault="00F4026A" w:rsidP="00553681"/>
          <w:p w14:paraId="72C1F2D6" w14:textId="77777777" w:rsidR="00F4026A" w:rsidRDefault="00F4026A" w:rsidP="00553681">
            <w:pPr>
              <w:autoSpaceDE w:val="0"/>
              <w:autoSpaceDN w:val="0"/>
              <w:adjustRightInd w:val="0"/>
              <w:rPr>
                <w:rFonts w:ascii="宋体"/>
              </w:rPr>
            </w:pPr>
            <w:r>
              <w:rPr>
                <w:rFonts w:ascii="宋体" w:hAnsi="宋体" w:cs="宋体"/>
              </w:rPr>
              <w:t xml:space="preserve">                                                                 </w:t>
            </w:r>
            <w:r>
              <w:rPr>
                <w:rFonts w:ascii="宋体" w:hAnsi="宋体" w:cs="宋体" w:hint="eastAsia"/>
              </w:rPr>
              <w:t>年</w:t>
            </w:r>
            <w:r>
              <w:rPr>
                <w:rFonts w:ascii="宋体" w:hAnsi="宋体" w:cs="宋体"/>
              </w:rPr>
              <w:t xml:space="preserve">     </w:t>
            </w:r>
            <w:r>
              <w:rPr>
                <w:rFonts w:ascii="宋体" w:hAnsi="宋体" w:cs="宋体" w:hint="eastAsia"/>
              </w:rPr>
              <w:t>月</w:t>
            </w:r>
            <w:r>
              <w:rPr>
                <w:rFonts w:ascii="宋体" w:hAnsi="宋体" w:cs="宋体"/>
              </w:rPr>
              <w:t xml:space="preserve">     </w:t>
            </w:r>
            <w:r>
              <w:rPr>
                <w:rFonts w:ascii="宋体" w:hAnsi="宋体" w:cs="宋体" w:hint="eastAsia"/>
              </w:rPr>
              <w:t>日</w:t>
            </w:r>
          </w:p>
        </w:tc>
      </w:tr>
    </w:tbl>
    <w:p w14:paraId="01CDF2D6" w14:textId="77777777" w:rsidR="00F4026A" w:rsidRDefault="00F4026A" w:rsidP="00F4026A">
      <w:pPr>
        <w:tabs>
          <w:tab w:val="left" w:pos="424"/>
          <w:tab w:val="center" w:pos="4312"/>
        </w:tabs>
        <w:spacing w:line="400" w:lineRule="exact"/>
        <w:rPr>
          <w:rFonts w:ascii="宋体" w:hAnsi="宋体" w:hint="eastAsia"/>
          <w:b/>
          <w:bCs/>
        </w:rPr>
      </w:pPr>
      <w:r>
        <w:rPr>
          <w:rFonts w:ascii="宋体" w:hAnsi="宋体" w:hint="eastAsia"/>
          <w:b/>
          <w:bCs/>
        </w:rPr>
        <w:t>注释：</w:t>
      </w:r>
    </w:p>
    <w:p w14:paraId="54E9B18A" w14:textId="77777777" w:rsidR="00F4026A" w:rsidRDefault="00F4026A" w:rsidP="00F4026A">
      <w:pPr>
        <w:tabs>
          <w:tab w:val="left" w:pos="424"/>
          <w:tab w:val="center" w:pos="4312"/>
        </w:tabs>
        <w:spacing w:line="400" w:lineRule="exact"/>
        <w:rPr>
          <w:rFonts w:ascii="宋体" w:hAnsi="宋体" w:hint="eastAsia"/>
        </w:rPr>
      </w:pPr>
      <w:r>
        <w:rPr>
          <w:rFonts w:ascii="宋体" w:hAnsi="宋体" w:hint="eastAsia"/>
        </w:rPr>
        <w:t>1、公司申请</w:t>
      </w:r>
      <w:r>
        <w:rPr>
          <w:rFonts w:ascii="宋体" w:hAnsi="宋体" w:hint="eastAsia"/>
          <w:bCs/>
        </w:rPr>
        <w:t>由登记机关</w:t>
      </w:r>
      <w:r>
        <w:rPr>
          <w:rFonts w:ascii="宋体" w:hAnsi="宋体" w:hint="eastAsia"/>
        </w:rPr>
        <w:t>代为采集公告或撤销公告清算组名单的，由清算组负责人签字（自然人由本人签字，法人和其他组织由法定代表人或者负责人签字，并加盖公章）并加盖公司公章。</w:t>
      </w:r>
    </w:p>
    <w:p w14:paraId="244CE503" w14:textId="77777777" w:rsidR="00F4026A" w:rsidRDefault="00F4026A" w:rsidP="00F4026A">
      <w:pPr>
        <w:tabs>
          <w:tab w:val="left" w:pos="424"/>
          <w:tab w:val="center" w:pos="4312"/>
        </w:tabs>
        <w:spacing w:line="400" w:lineRule="exact"/>
        <w:rPr>
          <w:rFonts w:ascii="宋体" w:hAnsi="宋体" w:hint="eastAsia"/>
        </w:rPr>
      </w:pPr>
      <w:r>
        <w:rPr>
          <w:rFonts w:ascii="宋体" w:hAnsi="宋体"/>
        </w:rPr>
        <w:t>2</w:t>
      </w:r>
      <w:r>
        <w:rPr>
          <w:rFonts w:ascii="宋体" w:hAnsi="宋体" w:hint="eastAsia"/>
        </w:rPr>
        <w:t>、合伙企业申请</w:t>
      </w:r>
      <w:r>
        <w:rPr>
          <w:rFonts w:ascii="宋体" w:hAnsi="宋体" w:hint="eastAsia"/>
          <w:bCs/>
        </w:rPr>
        <w:t>由登记机关</w:t>
      </w:r>
      <w:r>
        <w:rPr>
          <w:rFonts w:ascii="宋体" w:hAnsi="宋体" w:hint="eastAsia"/>
        </w:rPr>
        <w:t>代为采集公告或撤销公告清算人名单的，由全体清算人签字（自然人由本人签字，法人和其他组织由法定代表人或者负责人签字，并加盖公章）并加盖企业公章。</w:t>
      </w:r>
    </w:p>
    <w:p w14:paraId="0D237AE3" w14:textId="216AFE74" w:rsidR="00F4026A" w:rsidRDefault="00F4026A">
      <w:pPr>
        <w:widowControl/>
        <w:jc w:val="left"/>
        <w:rPr>
          <w:rFonts w:asciiTheme="minorHAnsi" w:eastAsiaTheme="minorEastAsia" w:hAnsiTheme="minorHAnsi" w:cstheme="minorBidi"/>
          <w:sz w:val="24"/>
          <w:szCs w:val="21"/>
        </w:rPr>
      </w:pPr>
      <w:r>
        <w:br w:type="page"/>
      </w:r>
    </w:p>
    <w:p w14:paraId="4DF9C4BF" w14:textId="77777777" w:rsidR="00F4026A" w:rsidRDefault="00F4026A" w:rsidP="00F4026A">
      <w:pPr>
        <w:spacing w:line="400" w:lineRule="exact"/>
        <w:rPr>
          <w:rFonts w:ascii="宋体"/>
          <w:sz w:val="28"/>
          <w:szCs w:val="28"/>
        </w:rPr>
      </w:pPr>
      <w:r>
        <w:rPr>
          <w:rFonts w:ascii="宋体" w:hAnsi="宋体" w:cs="宋体" w:hint="eastAsia"/>
          <w:sz w:val="28"/>
          <w:szCs w:val="28"/>
        </w:rPr>
        <w:lastRenderedPageBreak/>
        <w:t>附表</w:t>
      </w:r>
      <w:r>
        <w:rPr>
          <w:rFonts w:ascii="宋体" w:hAnsi="宋体" w:cs="宋体"/>
          <w:color w:val="000000"/>
          <w:sz w:val="28"/>
          <w:szCs w:val="28"/>
        </w:rPr>
        <w:t>1</w:t>
      </w:r>
      <w:r>
        <w:rPr>
          <w:rFonts w:ascii="宋体" w:cs="宋体" w:hint="eastAsia"/>
        </w:rPr>
        <w:t>（</w:t>
      </w:r>
      <w:r>
        <w:rPr>
          <w:rFonts w:ascii="宋体" w:hAnsi="宋体" w:hint="eastAsia"/>
          <w:bCs/>
        </w:rPr>
        <w:t>由登记机关代为采集</w:t>
      </w:r>
      <w:r>
        <w:rPr>
          <w:rFonts w:ascii="宋体" w:hAnsi="宋体" w:hint="eastAsia"/>
        </w:rPr>
        <w:t>公告</w:t>
      </w:r>
      <w:r>
        <w:rPr>
          <w:rFonts w:ascii="宋体" w:hAnsi="宋体" w:hint="eastAsia"/>
          <w:bCs/>
        </w:rPr>
        <w:t>清算组/清算人名单</w:t>
      </w:r>
      <w:r>
        <w:rPr>
          <w:rFonts w:ascii="宋体" w:hAnsi="宋体" w:cs="宋体" w:hint="eastAsia"/>
        </w:rPr>
        <w:t>时填写，填写不够时，请自行加页</w:t>
      </w:r>
      <w:r>
        <w:rPr>
          <w:rFonts w:ascii="宋体" w:cs="宋体" w:hint="eastAsia"/>
        </w:rPr>
        <w:t>）</w:t>
      </w:r>
    </w:p>
    <w:p w14:paraId="01FDB253" w14:textId="77777777" w:rsidR="00F4026A" w:rsidRDefault="00F4026A" w:rsidP="00F4026A">
      <w:pPr>
        <w:spacing w:line="400" w:lineRule="exact"/>
        <w:jc w:val="center"/>
        <w:rPr>
          <w:rFonts w:ascii="宋体" w:hAnsi="宋体" w:cs="宋体" w:hint="eastAsia"/>
          <w:b/>
          <w:bCs/>
          <w:sz w:val="36"/>
          <w:szCs w:val="36"/>
        </w:rPr>
      </w:pPr>
      <w:r>
        <w:rPr>
          <w:rFonts w:ascii="宋体" w:hAnsi="宋体" w:cs="宋体" w:hint="eastAsia"/>
          <w:b/>
          <w:bCs/>
          <w:sz w:val="36"/>
          <w:szCs w:val="36"/>
        </w:rPr>
        <w:t>清</w:t>
      </w:r>
      <w:r>
        <w:rPr>
          <w:rFonts w:ascii="宋体" w:hAnsi="宋体" w:cs="宋体"/>
          <w:b/>
          <w:bCs/>
          <w:sz w:val="36"/>
          <w:szCs w:val="36"/>
        </w:rPr>
        <w:t xml:space="preserve"> </w:t>
      </w:r>
      <w:r>
        <w:rPr>
          <w:rFonts w:ascii="宋体" w:hAnsi="宋体" w:cs="宋体" w:hint="eastAsia"/>
          <w:b/>
          <w:bCs/>
          <w:sz w:val="36"/>
          <w:szCs w:val="36"/>
        </w:rPr>
        <w:t>算</w:t>
      </w:r>
      <w:r>
        <w:rPr>
          <w:rFonts w:ascii="宋体" w:hAnsi="宋体" w:cs="宋体"/>
          <w:b/>
          <w:bCs/>
          <w:sz w:val="36"/>
          <w:szCs w:val="36"/>
        </w:rPr>
        <w:t xml:space="preserve"> </w:t>
      </w:r>
      <w:r>
        <w:rPr>
          <w:rFonts w:ascii="宋体" w:hAnsi="宋体" w:cs="宋体" w:hint="eastAsia"/>
          <w:b/>
          <w:bCs/>
          <w:sz w:val="36"/>
          <w:szCs w:val="36"/>
        </w:rPr>
        <w:t>组 成 员 /清 算 人 信 息</w:t>
      </w:r>
    </w:p>
    <w:tbl>
      <w:tblPr>
        <w:tblpPr w:leftFromText="180" w:rightFromText="180" w:vertAnchor="text" w:horzAnchor="page" w:tblpXSpec="center" w:tblpY="200"/>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60"/>
        <w:gridCol w:w="1798"/>
        <w:gridCol w:w="1027"/>
        <w:gridCol w:w="515"/>
        <w:gridCol w:w="1328"/>
        <w:gridCol w:w="1328"/>
        <w:gridCol w:w="1375"/>
      </w:tblGrid>
      <w:tr w:rsidR="00F4026A" w14:paraId="12BABB13" w14:textId="77777777" w:rsidTr="00553681">
        <w:trPr>
          <w:cantSplit/>
          <w:trHeight w:val="340"/>
          <w:jc w:val="center"/>
        </w:trPr>
        <w:tc>
          <w:tcPr>
            <w:tcW w:w="9331" w:type="dxa"/>
            <w:gridSpan w:val="7"/>
            <w:tcBorders>
              <w:top w:val="single" w:sz="12" w:space="0" w:color="auto"/>
              <w:bottom w:val="single" w:sz="4" w:space="0" w:color="auto"/>
            </w:tcBorders>
            <w:vAlign w:val="center"/>
          </w:tcPr>
          <w:p w14:paraId="7CAED2F2" w14:textId="77777777" w:rsidR="00F4026A" w:rsidRDefault="00F4026A" w:rsidP="00553681"/>
          <w:p w14:paraId="59DF81FB" w14:textId="77777777" w:rsidR="00F4026A" w:rsidRDefault="00F4026A" w:rsidP="00553681"/>
          <w:p w14:paraId="6E8A5286" w14:textId="77777777" w:rsidR="00F4026A" w:rsidRDefault="00F4026A" w:rsidP="00553681"/>
          <w:p w14:paraId="4B8CBE70" w14:textId="77777777" w:rsidR="00F4026A" w:rsidRDefault="00F4026A" w:rsidP="00553681"/>
          <w:p w14:paraId="7172ADEB" w14:textId="77777777" w:rsidR="00F4026A" w:rsidRDefault="00F4026A" w:rsidP="00553681"/>
          <w:p w14:paraId="57870B67" w14:textId="77777777" w:rsidR="00F4026A" w:rsidRDefault="00F4026A" w:rsidP="00553681">
            <w:pPr>
              <w:jc w:val="center"/>
            </w:pPr>
            <w:r>
              <w:rPr>
                <w:rFonts w:hint="eastAsia"/>
              </w:rPr>
              <w:t>（身份证件正反面复、影印件粘贴处）</w:t>
            </w:r>
          </w:p>
          <w:p w14:paraId="72CD5225" w14:textId="77777777" w:rsidR="00F4026A" w:rsidRDefault="00F4026A" w:rsidP="00553681"/>
          <w:p w14:paraId="49D54C94" w14:textId="77777777" w:rsidR="00F4026A" w:rsidRDefault="00F4026A" w:rsidP="00553681"/>
          <w:p w14:paraId="16E79C6A" w14:textId="77777777" w:rsidR="00F4026A" w:rsidRDefault="00F4026A" w:rsidP="00553681"/>
          <w:p w14:paraId="5350976D" w14:textId="77777777" w:rsidR="005E3C31" w:rsidRDefault="005E3C31" w:rsidP="00553681">
            <w:pPr>
              <w:rPr>
                <w:rFonts w:hint="eastAsia"/>
              </w:rPr>
            </w:pPr>
          </w:p>
          <w:p w14:paraId="4E684F65" w14:textId="77777777" w:rsidR="00F4026A" w:rsidRDefault="00F4026A" w:rsidP="00553681">
            <w:pPr>
              <w:wordWrap w:val="0"/>
              <w:snapToGrid w:val="0"/>
              <w:ind w:firstLineChars="200" w:firstLine="420"/>
              <w:jc w:val="right"/>
            </w:pPr>
            <w:r>
              <w:t>{{ Liquidator }}</w:t>
            </w:r>
          </w:p>
        </w:tc>
      </w:tr>
      <w:tr w:rsidR="00F4026A" w14:paraId="791EE38D" w14:textId="77777777" w:rsidTr="00553681">
        <w:trPr>
          <w:cantSplit/>
          <w:trHeight w:val="340"/>
          <w:jc w:val="center"/>
        </w:trPr>
        <w:tc>
          <w:tcPr>
            <w:tcW w:w="6628" w:type="dxa"/>
            <w:gridSpan w:val="5"/>
            <w:tcBorders>
              <w:top w:val="single" w:sz="4" w:space="0" w:color="auto"/>
              <w:bottom w:val="single" w:sz="4" w:space="0" w:color="auto"/>
            </w:tcBorders>
            <w:vAlign w:val="center"/>
          </w:tcPr>
          <w:p w14:paraId="20A7722A" w14:textId="77777777" w:rsidR="00F4026A" w:rsidRDefault="00F4026A" w:rsidP="00553681">
            <w:pPr>
              <w:jc w:val="left"/>
            </w:pPr>
            <w:r>
              <w:rPr>
                <w:rFonts w:hint="eastAsia"/>
              </w:rPr>
              <w:t>本人提供，用于</w:t>
            </w:r>
            <w:r>
              <w:t>{{ CN }}</w:t>
            </w:r>
            <w:r>
              <w:rPr>
                <w:rFonts w:hint="eastAsia"/>
              </w:rPr>
              <w:t>清算组信息采集。</w:t>
            </w:r>
          </w:p>
        </w:tc>
        <w:tc>
          <w:tcPr>
            <w:tcW w:w="1328" w:type="dxa"/>
            <w:tcBorders>
              <w:top w:val="single" w:sz="4" w:space="0" w:color="auto"/>
              <w:bottom w:val="single" w:sz="4" w:space="0" w:color="auto"/>
              <w:right w:val="nil"/>
            </w:tcBorders>
            <w:vAlign w:val="center"/>
          </w:tcPr>
          <w:p w14:paraId="52D379D1" w14:textId="77777777" w:rsidR="00F4026A" w:rsidRDefault="00F4026A" w:rsidP="00553681">
            <w:r>
              <w:rPr>
                <w:rFonts w:hint="eastAsia"/>
              </w:rPr>
              <w:t>签字：</w:t>
            </w:r>
          </w:p>
        </w:tc>
        <w:tc>
          <w:tcPr>
            <w:tcW w:w="1375" w:type="dxa"/>
            <w:tcBorders>
              <w:top w:val="single" w:sz="4" w:space="0" w:color="auto"/>
              <w:left w:val="nil"/>
              <w:bottom w:val="single" w:sz="4" w:space="0" w:color="auto"/>
            </w:tcBorders>
            <w:vAlign w:val="center"/>
          </w:tcPr>
          <w:p w14:paraId="15F5287C" w14:textId="77777777" w:rsidR="00F4026A" w:rsidRDefault="00F4026A" w:rsidP="00553681">
            <w:pPr>
              <w:snapToGrid w:val="0"/>
              <w:jc w:val="center"/>
            </w:pPr>
          </w:p>
        </w:tc>
      </w:tr>
      <w:tr w:rsidR="00F4026A" w14:paraId="4AD04450" w14:textId="77777777" w:rsidTr="00553681">
        <w:trPr>
          <w:cantSplit/>
          <w:trHeight w:val="340"/>
          <w:jc w:val="center"/>
        </w:trPr>
        <w:tc>
          <w:tcPr>
            <w:tcW w:w="9331" w:type="dxa"/>
            <w:gridSpan w:val="7"/>
            <w:tcBorders>
              <w:top w:val="single" w:sz="4" w:space="0" w:color="auto"/>
              <w:bottom w:val="single" w:sz="12" w:space="0" w:color="auto"/>
            </w:tcBorders>
            <w:vAlign w:val="center"/>
          </w:tcPr>
          <w:p w14:paraId="310C9581" w14:textId="77777777" w:rsidR="00F4026A" w:rsidRDefault="00F4026A" w:rsidP="00553681">
            <w:pPr>
              <w:widowControl/>
            </w:pPr>
            <w:r>
              <w:rPr>
                <w:rFonts w:hint="eastAsia"/>
              </w:rPr>
              <w:t>联系电话：</w:t>
            </w:r>
            <w:r>
              <w:t>{{ Tel }}</w:t>
            </w:r>
            <w:r>
              <w:rPr>
                <w:rFonts w:hint="eastAsia"/>
              </w:rPr>
              <w:t>，地址：</w:t>
            </w:r>
            <w:r w:rsidRPr="006B2534">
              <w:rPr>
                <w:sz w:val="18"/>
                <w:szCs w:val="20"/>
              </w:rPr>
              <w:t xml:space="preserve">{{ </w:t>
            </w:r>
            <w:proofErr w:type="spellStart"/>
            <w:r w:rsidRPr="006B2534">
              <w:rPr>
                <w:sz w:val="18"/>
                <w:szCs w:val="20"/>
              </w:rPr>
              <w:t>LiquidatorAdd</w:t>
            </w:r>
            <w:proofErr w:type="spellEnd"/>
            <w:r w:rsidRPr="006B2534">
              <w:rPr>
                <w:sz w:val="18"/>
                <w:szCs w:val="20"/>
              </w:rPr>
              <w:t xml:space="preserve"> }}</w:t>
            </w:r>
            <w:r>
              <w:rPr>
                <w:rFonts w:hint="eastAsia"/>
              </w:rPr>
              <w:t>。</w:t>
            </w:r>
          </w:p>
        </w:tc>
      </w:tr>
      <w:tr w:rsidR="00F4026A" w14:paraId="4A0C53B7" w14:textId="77777777" w:rsidTr="00553681">
        <w:trPr>
          <w:cantSplit/>
          <w:trHeight w:val="340"/>
          <w:jc w:val="center"/>
        </w:trPr>
        <w:tc>
          <w:tcPr>
            <w:tcW w:w="9331" w:type="dxa"/>
            <w:gridSpan w:val="7"/>
            <w:tcBorders>
              <w:top w:val="single" w:sz="12" w:space="0" w:color="auto"/>
              <w:bottom w:val="single" w:sz="4" w:space="0" w:color="auto"/>
            </w:tcBorders>
            <w:vAlign w:val="center"/>
          </w:tcPr>
          <w:p w14:paraId="32D991B9" w14:textId="77777777" w:rsidR="00F4026A" w:rsidRDefault="00F4026A" w:rsidP="00553681"/>
          <w:p w14:paraId="5FB825D2" w14:textId="77777777" w:rsidR="00F4026A" w:rsidRDefault="00F4026A" w:rsidP="00553681"/>
          <w:p w14:paraId="368FCB4C" w14:textId="77777777" w:rsidR="00F4026A" w:rsidRDefault="00F4026A" w:rsidP="00553681"/>
          <w:p w14:paraId="4576EC90" w14:textId="77777777" w:rsidR="00F4026A" w:rsidRDefault="00F4026A" w:rsidP="00553681"/>
          <w:p w14:paraId="7E5E34DD" w14:textId="77777777" w:rsidR="00F4026A" w:rsidRDefault="00F4026A" w:rsidP="00553681"/>
          <w:p w14:paraId="7F1EF958" w14:textId="77777777" w:rsidR="00F4026A" w:rsidRDefault="00F4026A" w:rsidP="00553681">
            <w:pPr>
              <w:jc w:val="center"/>
            </w:pPr>
            <w:r>
              <w:rPr>
                <w:rFonts w:hint="eastAsia"/>
              </w:rPr>
              <w:t>（身份证件正反面复、影印件粘贴处）</w:t>
            </w:r>
          </w:p>
          <w:p w14:paraId="625096EF" w14:textId="77777777" w:rsidR="00F4026A" w:rsidRDefault="00F4026A" w:rsidP="00553681"/>
          <w:p w14:paraId="7391579D" w14:textId="77777777" w:rsidR="005E3C31" w:rsidRPr="005E3C31" w:rsidRDefault="005E3C31" w:rsidP="00553681">
            <w:pPr>
              <w:rPr>
                <w:rFonts w:hint="eastAsia"/>
              </w:rPr>
            </w:pPr>
          </w:p>
          <w:p w14:paraId="48BB334E" w14:textId="77777777" w:rsidR="00F4026A" w:rsidRDefault="00F4026A" w:rsidP="00553681"/>
          <w:p w14:paraId="50AC0111" w14:textId="77777777" w:rsidR="00F4026A" w:rsidRDefault="00F4026A" w:rsidP="00553681"/>
          <w:p w14:paraId="71B1B8D2" w14:textId="77777777" w:rsidR="00F4026A" w:rsidRDefault="00F4026A" w:rsidP="00553681">
            <w:pPr>
              <w:wordWrap w:val="0"/>
              <w:jc w:val="right"/>
            </w:pPr>
            <w:r>
              <w:t xml:space="preserve">{{ </w:t>
            </w:r>
            <w:r>
              <w:rPr>
                <w:rFonts w:hint="eastAsia"/>
              </w:rPr>
              <w:t>Member</w:t>
            </w:r>
            <w:r>
              <w:t xml:space="preserve"> }}</w:t>
            </w:r>
          </w:p>
        </w:tc>
      </w:tr>
      <w:tr w:rsidR="00F4026A" w14:paraId="4B2184D6" w14:textId="77777777" w:rsidTr="00553681">
        <w:trPr>
          <w:cantSplit/>
          <w:trHeight w:val="340"/>
          <w:jc w:val="center"/>
        </w:trPr>
        <w:tc>
          <w:tcPr>
            <w:tcW w:w="6628" w:type="dxa"/>
            <w:gridSpan w:val="5"/>
            <w:tcBorders>
              <w:top w:val="single" w:sz="12" w:space="0" w:color="auto"/>
              <w:bottom w:val="single" w:sz="4" w:space="0" w:color="auto"/>
            </w:tcBorders>
            <w:vAlign w:val="center"/>
          </w:tcPr>
          <w:p w14:paraId="55F45E08" w14:textId="77777777" w:rsidR="00F4026A" w:rsidRDefault="00F4026A" w:rsidP="00553681">
            <w:pPr>
              <w:jc w:val="left"/>
            </w:pPr>
            <w:r>
              <w:rPr>
                <w:rFonts w:hint="eastAsia"/>
              </w:rPr>
              <w:t>本人提供，用于</w:t>
            </w:r>
            <w:r>
              <w:t>{{ CN }}</w:t>
            </w:r>
            <w:r>
              <w:rPr>
                <w:rFonts w:hint="eastAsia"/>
              </w:rPr>
              <w:t>清算组信息采集。</w:t>
            </w:r>
          </w:p>
        </w:tc>
        <w:tc>
          <w:tcPr>
            <w:tcW w:w="1328" w:type="dxa"/>
            <w:tcBorders>
              <w:top w:val="single" w:sz="12" w:space="0" w:color="auto"/>
              <w:bottom w:val="single" w:sz="4" w:space="0" w:color="auto"/>
              <w:right w:val="nil"/>
            </w:tcBorders>
            <w:vAlign w:val="center"/>
          </w:tcPr>
          <w:p w14:paraId="1AC84ED9" w14:textId="77777777" w:rsidR="00F4026A" w:rsidRDefault="00F4026A" w:rsidP="00553681">
            <w:r>
              <w:rPr>
                <w:rFonts w:hint="eastAsia"/>
              </w:rPr>
              <w:t>签字：</w:t>
            </w:r>
          </w:p>
        </w:tc>
        <w:tc>
          <w:tcPr>
            <w:tcW w:w="1375" w:type="dxa"/>
            <w:tcBorders>
              <w:top w:val="single" w:sz="12" w:space="0" w:color="auto"/>
              <w:left w:val="nil"/>
              <w:bottom w:val="single" w:sz="4" w:space="0" w:color="auto"/>
            </w:tcBorders>
            <w:vAlign w:val="center"/>
          </w:tcPr>
          <w:p w14:paraId="11858A91" w14:textId="77777777" w:rsidR="00F4026A" w:rsidRDefault="00F4026A" w:rsidP="00553681">
            <w:pPr>
              <w:snapToGrid w:val="0"/>
              <w:jc w:val="left"/>
            </w:pPr>
          </w:p>
        </w:tc>
      </w:tr>
      <w:tr w:rsidR="00F4026A" w14:paraId="5F2C1101" w14:textId="77777777" w:rsidTr="00553681">
        <w:trPr>
          <w:cantSplit/>
          <w:trHeight w:val="340"/>
          <w:jc w:val="center"/>
        </w:trPr>
        <w:tc>
          <w:tcPr>
            <w:tcW w:w="9331" w:type="dxa"/>
            <w:gridSpan w:val="7"/>
            <w:tcBorders>
              <w:top w:val="single" w:sz="4" w:space="0" w:color="auto"/>
              <w:bottom w:val="single" w:sz="12" w:space="0" w:color="auto"/>
            </w:tcBorders>
            <w:vAlign w:val="center"/>
          </w:tcPr>
          <w:p w14:paraId="5FF1ED5E" w14:textId="77777777" w:rsidR="00F4026A" w:rsidRDefault="00F4026A" w:rsidP="00553681">
            <w:pPr>
              <w:widowControl/>
              <w:rPr>
                <w:sz w:val="18"/>
                <w:szCs w:val="21"/>
              </w:rPr>
            </w:pPr>
            <w:r>
              <w:rPr>
                <w:rFonts w:hint="eastAsia"/>
              </w:rPr>
              <w:t>联系电话：</w:t>
            </w:r>
            <w:r>
              <w:t xml:space="preserve">{{ </w:t>
            </w:r>
            <w:proofErr w:type="spellStart"/>
            <w:r>
              <w:rPr>
                <w:rFonts w:hint="eastAsia"/>
              </w:rPr>
              <w:t>Member</w:t>
            </w:r>
            <w:r>
              <w:t>Tel</w:t>
            </w:r>
            <w:proofErr w:type="spellEnd"/>
            <w:r>
              <w:t xml:space="preserve"> }}</w:t>
            </w:r>
            <w:r>
              <w:rPr>
                <w:rFonts w:hint="eastAsia"/>
              </w:rPr>
              <w:t>，地址：</w:t>
            </w:r>
            <w:r w:rsidRPr="006B2534">
              <w:rPr>
                <w:sz w:val="18"/>
                <w:szCs w:val="20"/>
              </w:rPr>
              <w:t>{{</w:t>
            </w:r>
            <w:r w:rsidRPr="006B2534">
              <w:rPr>
                <w:rFonts w:hint="eastAsia"/>
                <w:sz w:val="18"/>
                <w:szCs w:val="20"/>
              </w:rPr>
              <w:t xml:space="preserve"> </w:t>
            </w:r>
            <w:proofErr w:type="spellStart"/>
            <w:r w:rsidRPr="006B2534">
              <w:rPr>
                <w:rFonts w:hint="eastAsia"/>
                <w:sz w:val="18"/>
                <w:szCs w:val="20"/>
              </w:rPr>
              <w:t>Member</w:t>
            </w:r>
            <w:r w:rsidRPr="006B2534">
              <w:rPr>
                <w:sz w:val="18"/>
                <w:szCs w:val="20"/>
              </w:rPr>
              <w:t>Add</w:t>
            </w:r>
            <w:proofErr w:type="spellEnd"/>
            <w:r w:rsidRPr="006B2534">
              <w:rPr>
                <w:sz w:val="18"/>
                <w:szCs w:val="20"/>
              </w:rPr>
              <w:t xml:space="preserve"> }}</w:t>
            </w:r>
            <w:r>
              <w:rPr>
                <w:rFonts w:hint="eastAsia"/>
              </w:rPr>
              <w:t>。</w:t>
            </w:r>
          </w:p>
        </w:tc>
      </w:tr>
      <w:tr w:rsidR="00F4026A" w14:paraId="26C52412" w14:textId="77777777" w:rsidTr="00553681">
        <w:trPr>
          <w:cantSplit/>
          <w:trHeight w:val="340"/>
          <w:jc w:val="center"/>
        </w:trPr>
        <w:tc>
          <w:tcPr>
            <w:tcW w:w="9331" w:type="dxa"/>
            <w:gridSpan w:val="7"/>
            <w:tcBorders>
              <w:top w:val="single" w:sz="12" w:space="0" w:color="auto"/>
              <w:bottom w:val="single" w:sz="4" w:space="0" w:color="auto"/>
            </w:tcBorders>
            <w:vAlign w:val="center"/>
          </w:tcPr>
          <w:p w14:paraId="4F3BA6D2" w14:textId="77777777" w:rsidR="00F4026A" w:rsidRDefault="00F4026A" w:rsidP="00553681"/>
          <w:p w14:paraId="3E7B963D" w14:textId="77777777" w:rsidR="00F4026A" w:rsidRDefault="00F4026A" w:rsidP="00553681"/>
          <w:p w14:paraId="263F74BC" w14:textId="77777777" w:rsidR="00F4026A" w:rsidRDefault="00F4026A" w:rsidP="00553681"/>
          <w:p w14:paraId="6B6E0A37" w14:textId="77777777" w:rsidR="00F4026A" w:rsidRDefault="00F4026A" w:rsidP="00553681"/>
          <w:p w14:paraId="778AC97A" w14:textId="77777777" w:rsidR="00F4026A" w:rsidRDefault="00F4026A" w:rsidP="00553681">
            <w:pPr>
              <w:jc w:val="center"/>
            </w:pPr>
            <w:r>
              <w:rPr>
                <w:rFonts w:hint="eastAsia"/>
              </w:rPr>
              <w:t>（身份证件正反面复、影印件粘贴处）</w:t>
            </w:r>
          </w:p>
          <w:p w14:paraId="226043EF" w14:textId="77777777" w:rsidR="00F4026A" w:rsidRDefault="00F4026A" w:rsidP="00553681"/>
          <w:p w14:paraId="621AEFFA" w14:textId="77777777" w:rsidR="00F4026A" w:rsidRDefault="00F4026A" w:rsidP="00553681"/>
          <w:p w14:paraId="342FBF28" w14:textId="77777777" w:rsidR="00F4026A" w:rsidRDefault="00F4026A" w:rsidP="00553681"/>
        </w:tc>
      </w:tr>
      <w:tr w:rsidR="00F4026A" w14:paraId="7B713BD4" w14:textId="77777777" w:rsidTr="00553681">
        <w:trPr>
          <w:cantSplit/>
          <w:trHeight w:val="340"/>
          <w:jc w:val="center"/>
        </w:trPr>
        <w:tc>
          <w:tcPr>
            <w:tcW w:w="1960" w:type="dxa"/>
            <w:tcBorders>
              <w:top w:val="single" w:sz="4" w:space="0" w:color="auto"/>
              <w:bottom w:val="single" w:sz="4" w:space="0" w:color="auto"/>
              <w:right w:val="nil"/>
            </w:tcBorders>
            <w:vAlign w:val="center"/>
          </w:tcPr>
          <w:p w14:paraId="74058567" w14:textId="77777777" w:rsidR="00F4026A" w:rsidRDefault="00F4026A" w:rsidP="00553681">
            <w:pPr>
              <w:jc w:val="center"/>
            </w:pPr>
            <w:r>
              <w:rPr>
                <w:rFonts w:hint="eastAsia"/>
              </w:rPr>
              <w:t>本人提供，用于</w:t>
            </w:r>
          </w:p>
        </w:tc>
        <w:tc>
          <w:tcPr>
            <w:tcW w:w="3340" w:type="dxa"/>
            <w:gridSpan w:val="3"/>
            <w:tcBorders>
              <w:top w:val="single" w:sz="4" w:space="0" w:color="auto"/>
              <w:left w:val="nil"/>
              <w:bottom w:val="single" w:sz="4" w:space="0" w:color="auto"/>
              <w:right w:val="nil"/>
            </w:tcBorders>
            <w:vAlign w:val="center"/>
          </w:tcPr>
          <w:p w14:paraId="12DBA978" w14:textId="77777777" w:rsidR="00F4026A" w:rsidRDefault="00F4026A" w:rsidP="00553681"/>
        </w:tc>
        <w:tc>
          <w:tcPr>
            <w:tcW w:w="2656" w:type="dxa"/>
            <w:gridSpan w:val="2"/>
            <w:tcBorders>
              <w:top w:val="single" w:sz="4" w:space="0" w:color="auto"/>
              <w:left w:val="nil"/>
              <w:bottom w:val="single" w:sz="4" w:space="0" w:color="auto"/>
              <w:right w:val="nil"/>
            </w:tcBorders>
            <w:vAlign w:val="center"/>
          </w:tcPr>
          <w:p w14:paraId="10012D8C" w14:textId="77777777" w:rsidR="00F4026A" w:rsidRDefault="00F4026A" w:rsidP="00553681">
            <w:pPr>
              <w:jc w:val="center"/>
            </w:pPr>
            <w:r>
              <w:rPr>
                <w:rFonts w:hint="eastAsia"/>
              </w:rPr>
              <w:t>清算组信息采集。签字：</w:t>
            </w:r>
          </w:p>
        </w:tc>
        <w:tc>
          <w:tcPr>
            <w:tcW w:w="1375" w:type="dxa"/>
            <w:tcBorders>
              <w:top w:val="single" w:sz="4" w:space="0" w:color="auto"/>
              <w:left w:val="nil"/>
              <w:bottom w:val="single" w:sz="4" w:space="0" w:color="auto"/>
            </w:tcBorders>
            <w:vAlign w:val="center"/>
          </w:tcPr>
          <w:p w14:paraId="183D1C3E" w14:textId="77777777" w:rsidR="00F4026A" w:rsidRDefault="00F4026A" w:rsidP="00553681"/>
        </w:tc>
      </w:tr>
      <w:tr w:rsidR="00F4026A" w14:paraId="1B0A0ABD" w14:textId="77777777" w:rsidTr="00553681">
        <w:trPr>
          <w:cantSplit/>
          <w:trHeight w:val="340"/>
          <w:jc w:val="center"/>
        </w:trPr>
        <w:tc>
          <w:tcPr>
            <w:tcW w:w="1960" w:type="dxa"/>
            <w:tcBorders>
              <w:top w:val="single" w:sz="4" w:space="0" w:color="auto"/>
              <w:bottom w:val="single" w:sz="12" w:space="0" w:color="auto"/>
              <w:right w:val="nil"/>
            </w:tcBorders>
            <w:vAlign w:val="center"/>
          </w:tcPr>
          <w:p w14:paraId="421134E4" w14:textId="77777777" w:rsidR="00F4026A" w:rsidRDefault="00F4026A" w:rsidP="00553681">
            <w:pPr>
              <w:jc w:val="center"/>
            </w:pPr>
            <w:r>
              <w:rPr>
                <w:rFonts w:hint="eastAsia"/>
              </w:rPr>
              <w:t>联系电话</w:t>
            </w:r>
            <w:r>
              <w:rPr>
                <w:rFonts w:hint="eastAsia"/>
              </w:rPr>
              <w:t>:</w:t>
            </w:r>
          </w:p>
        </w:tc>
        <w:tc>
          <w:tcPr>
            <w:tcW w:w="1798" w:type="dxa"/>
            <w:tcBorders>
              <w:top w:val="single" w:sz="4" w:space="0" w:color="auto"/>
              <w:left w:val="nil"/>
              <w:bottom w:val="single" w:sz="12" w:space="0" w:color="auto"/>
              <w:right w:val="single" w:sz="4" w:space="0" w:color="auto"/>
            </w:tcBorders>
            <w:vAlign w:val="center"/>
          </w:tcPr>
          <w:p w14:paraId="2926F8DA" w14:textId="77777777" w:rsidR="00F4026A" w:rsidRDefault="00F4026A" w:rsidP="00553681"/>
        </w:tc>
        <w:tc>
          <w:tcPr>
            <w:tcW w:w="1027" w:type="dxa"/>
            <w:tcBorders>
              <w:top w:val="single" w:sz="4" w:space="0" w:color="auto"/>
              <w:left w:val="single" w:sz="4" w:space="0" w:color="auto"/>
              <w:bottom w:val="single" w:sz="12" w:space="0" w:color="auto"/>
              <w:right w:val="single" w:sz="4" w:space="0" w:color="auto"/>
            </w:tcBorders>
            <w:vAlign w:val="center"/>
          </w:tcPr>
          <w:p w14:paraId="57259DDC" w14:textId="77777777" w:rsidR="00F4026A" w:rsidRDefault="00F4026A" w:rsidP="00553681">
            <w:pPr>
              <w:jc w:val="center"/>
            </w:pPr>
            <w:r>
              <w:rPr>
                <w:rFonts w:hint="eastAsia"/>
              </w:rPr>
              <w:t>地址</w:t>
            </w:r>
          </w:p>
        </w:tc>
        <w:tc>
          <w:tcPr>
            <w:tcW w:w="4546" w:type="dxa"/>
            <w:gridSpan w:val="4"/>
            <w:tcBorders>
              <w:top w:val="single" w:sz="4" w:space="0" w:color="auto"/>
              <w:left w:val="single" w:sz="4" w:space="0" w:color="auto"/>
              <w:bottom w:val="single" w:sz="12" w:space="0" w:color="auto"/>
            </w:tcBorders>
            <w:vAlign w:val="center"/>
          </w:tcPr>
          <w:p w14:paraId="5925D284" w14:textId="77777777" w:rsidR="00F4026A" w:rsidRDefault="00F4026A" w:rsidP="00553681"/>
        </w:tc>
      </w:tr>
    </w:tbl>
    <w:p w14:paraId="6B4AC701" w14:textId="77777777" w:rsidR="00F4026A" w:rsidRDefault="00F4026A" w:rsidP="00F4026A">
      <w:r>
        <w:br w:type="page"/>
      </w:r>
    </w:p>
    <w:p w14:paraId="6EF36E7B" w14:textId="77777777" w:rsidR="00A87483" w:rsidRDefault="00A87483" w:rsidP="00A87483">
      <w:pPr>
        <w:pStyle w:val="24"/>
      </w:pPr>
    </w:p>
    <w:p w14:paraId="06D76783" w14:textId="2584B3D3" w:rsidR="00A87483" w:rsidRPr="00C62F53" w:rsidRDefault="00A87483" w:rsidP="00A87483">
      <w:pPr>
        <w:pStyle w:val="1"/>
      </w:pPr>
      <w:r w:rsidRPr="00C62F53">
        <w:rPr>
          <w:rFonts w:hint="eastAsia"/>
        </w:rPr>
        <w:t>股东决定</w:t>
      </w:r>
    </w:p>
    <w:p w14:paraId="10AABD72" w14:textId="77777777" w:rsidR="00A87483" w:rsidRPr="00C62F53" w:rsidRDefault="00A87483" w:rsidP="00A87483">
      <w:pPr>
        <w:pStyle w:val="0"/>
        <w:ind w:firstLine="480"/>
      </w:pPr>
      <w:r w:rsidRPr="00C62F53">
        <w:rPr>
          <w:rFonts w:hint="eastAsia"/>
        </w:rPr>
        <w:t>根据《公司法》规定，股东做出决定如下：</w:t>
      </w:r>
    </w:p>
    <w:p w14:paraId="01328261" w14:textId="77777777" w:rsidR="00A87483" w:rsidRPr="00C62F53" w:rsidRDefault="00A87483" w:rsidP="00A87483">
      <w:pPr>
        <w:pStyle w:val="2"/>
        <w:ind w:firstLine="480"/>
      </w:pPr>
      <w:r w:rsidRPr="00C62F53">
        <w:rPr>
          <w:rFonts w:hint="eastAsia"/>
        </w:rPr>
        <w:t>基于</w:t>
      </w:r>
      <w:r w:rsidRPr="00C62F53">
        <w:rPr>
          <w:rFonts w:hint="eastAsia"/>
        </w:rPr>
        <w:t xml:space="preserve"> ____________ </w:t>
      </w:r>
      <w:r w:rsidRPr="00C62F53">
        <w:rPr>
          <w:rFonts w:hint="eastAsia"/>
        </w:rPr>
        <w:t>的原因，同意解散</w:t>
      </w:r>
      <w:r w:rsidRPr="00C62F53">
        <w:rPr>
          <w:rFonts w:hint="eastAsia"/>
        </w:rPr>
        <w:t>{{ CN }}</w:t>
      </w:r>
      <w:r w:rsidRPr="00C62F53">
        <w:rPr>
          <w:rFonts w:hint="eastAsia"/>
        </w:rPr>
        <w:t>。</w:t>
      </w:r>
    </w:p>
    <w:p w14:paraId="09C06D0D" w14:textId="77777777" w:rsidR="00A87483" w:rsidRPr="00C62F53" w:rsidRDefault="00A87483" w:rsidP="00A87483">
      <w:pPr>
        <w:pStyle w:val="2"/>
        <w:ind w:firstLine="480"/>
      </w:pPr>
      <w:r w:rsidRPr="00C62F53">
        <w:rPr>
          <w:rFonts w:hint="eastAsia"/>
        </w:rPr>
        <w:t>成立清算组，成员为</w:t>
      </w:r>
      <w:r w:rsidRPr="00C62F53">
        <w:rPr>
          <w:rFonts w:hint="eastAsia"/>
        </w:rPr>
        <w:t>{{ Liquidator }}</w:t>
      </w:r>
      <w:r w:rsidRPr="00C62F53">
        <w:rPr>
          <w:rFonts w:hint="eastAsia"/>
        </w:rPr>
        <w:t>、</w:t>
      </w:r>
      <w:r w:rsidRPr="00C62F53">
        <w:rPr>
          <w:rFonts w:hint="eastAsia"/>
        </w:rPr>
        <w:t>{{ Member }}</w:t>
      </w:r>
      <w:r w:rsidRPr="00C62F53">
        <w:rPr>
          <w:rFonts w:hint="eastAsia"/>
        </w:rPr>
        <w:t>，其中</w:t>
      </w:r>
      <w:r w:rsidRPr="00C62F53">
        <w:rPr>
          <w:rFonts w:hint="eastAsia"/>
        </w:rPr>
        <w:t>{{ Liquidator }}</w:t>
      </w:r>
      <w:r w:rsidRPr="00C62F53">
        <w:rPr>
          <w:rFonts w:hint="eastAsia"/>
        </w:rPr>
        <w:t>为清算组负责人。</w:t>
      </w:r>
    </w:p>
    <w:p w14:paraId="36244CD6" w14:textId="77777777" w:rsidR="00A87483" w:rsidRPr="00C62F53" w:rsidRDefault="00A87483" w:rsidP="00A87483">
      <w:pPr>
        <w:pStyle w:val="2"/>
        <w:ind w:firstLine="480"/>
      </w:pPr>
      <w:r w:rsidRPr="00C62F53">
        <w:rPr>
          <w:rFonts w:hint="eastAsia"/>
        </w:rPr>
        <w:t>清算组在成立之日起</w:t>
      </w:r>
      <w:r w:rsidRPr="00C62F53">
        <w:rPr>
          <w:rFonts w:hint="eastAsia"/>
        </w:rPr>
        <w:t>10</w:t>
      </w:r>
      <w:r w:rsidRPr="00C62F53">
        <w:rPr>
          <w:rFonts w:hint="eastAsia"/>
        </w:rPr>
        <w:t>日内应当将清算组成员、清算组负责人名单向公司登记机关办理备案。</w:t>
      </w:r>
    </w:p>
    <w:p w14:paraId="29A48D2A" w14:textId="77777777" w:rsidR="00A87483" w:rsidRPr="00C62F53" w:rsidRDefault="00A87483" w:rsidP="00A87483">
      <w:pPr>
        <w:pStyle w:val="2"/>
        <w:ind w:firstLine="480"/>
      </w:pPr>
      <w:r w:rsidRPr="00C62F53">
        <w:rPr>
          <w:rFonts w:hint="eastAsia"/>
        </w:rPr>
        <w:t>清算组成立之日起</w:t>
      </w:r>
      <w:r w:rsidRPr="00C62F53">
        <w:rPr>
          <w:rFonts w:hint="eastAsia"/>
        </w:rPr>
        <w:t>10</w:t>
      </w:r>
      <w:r w:rsidRPr="00C62F53">
        <w:rPr>
          <w:rFonts w:hint="eastAsia"/>
        </w:rPr>
        <w:t>日内通知债权人，并于</w:t>
      </w:r>
      <w:r w:rsidRPr="00C62F53">
        <w:rPr>
          <w:rFonts w:hint="eastAsia"/>
        </w:rPr>
        <w:t>60</w:t>
      </w:r>
      <w:r w:rsidRPr="00C62F53">
        <w:rPr>
          <w:rFonts w:hint="eastAsia"/>
        </w:rPr>
        <w:t>日内在报纸上公告。在清理公司财产、编制资产负债表和财产清单后，及时制定清算方案，报股东确认。</w:t>
      </w:r>
    </w:p>
    <w:p w14:paraId="28C85721" w14:textId="77777777" w:rsidR="00A87483" w:rsidRPr="00C62F53" w:rsidRDefault="00A87483" w:rsidP="00A87483">
      <w:pPr>
        <w:pStyle w:val="2"/>
        <w:ind w:firstLine="480"/>
      </w:pPr>
      <w:r w:rsidRPr="00C62F53">
        <w:rPr>
          <w:rFonts w:hint="eastAsia"/>
        </w:rPr>
        <w:t>清算结束后，清算组应制作清算报告，报股东确认。</w:t>
      </w:r>
    </w:p>
    <w:p w14:paraId="28C362C8" w14:textId="77777777" w:rsidR="00A87483" w:rsidRPr="00C62F53" w:rsidRDefault="00A87483" w:rsidP="00A87483"/>
    <w:p w14:paraId="6AB16BAB" w14:textId="77777777" w:rsidR="00A87483" w:rsidRPr="00C62F53" w:rsidRDefault="00A87483" w:rsidP="00A87483"/>
    <w:p w14:paraId="337C773B" w14:textId="77777777" w:rsidR="00A87483" w:rsidRPr="00C62F53" w:rsidRDefault="00A87483" w:rsidP="00A87483"/>
    <w:p w14:paraId="48F6F2CB" w14:textId="77777777" w:rsidR="00A87483" w:rsidRPr="00C62F53" w:rsidRDefault="00A87483" w:rsidP="00A87483">
      <w:pPr>
        <w:pStyle w:val="0"/>
        <w:ind w:firstLine="480"/>
      </w:pPr>
      <w:r w:rsidRPr="00C62F53">
        <w:rPr>
          <w:rFonts w:hint="eastAsia"/>
        </w:rPr>
        <w:t>股东（签字、盖章）</w:t>
      </w:r>
    </w:p>
    <w:p w14:paraId="44CD1FDA" w14:textId="10B23CB7" w:rsidR="00A87483" w:rsidRPr="00C62F53" w:rsidRDefault="00A87483" w:rsidP="00167D4B">
      <w:r w:rsidRPr="00C62F53">
        <w:rPr>
          <w:rFonts w:hint="eastAsia"/>
        </w:rPr>
        <w:t>{{ Liquidator }}</w:t>
      </w:r>
    </w:p>
    <w:p w14:paraId="0C4BBA53" w14:textId="77777777" w:rsidR="00A87483" w:rsidRPr="00C62F53" w:rsidRDefault="00A87483" w:rsidP="00A87483"/>
    <w:p w14:paraId="5037CA9B" w14:textId="77777777" w:rsidR="00A87483" w:rsidRPr="00C62F53" w:rsidRDefault="00A87483" w:rsidP="00A87483"/>
    <w:p w14:paraId="07648EF4" w14:textId="77777777" w:rsidR="00A87483" w:rsidRPr="00C62F53" w:rsidRDefault="00A87483" w:rsidP="00A87483"/>
    <w:p w14:paraId="37CCD6AC" w14:textId="77777777" w:rsidR="00A87483" w:rsidRPr="00C62F53" w:rsidRDefault="00A87483" w:rsidP="00A87483">
      <w:pPr>
        <w:pStyle w:val="0"/>
        <w:ind w:firstLine="480"/>
        <w:jc w:val="right"/>
      </w:pPr>
      <w:r w:rsidRPr="00C62F53">
        <w:rPr>
          <w:rFonts w:hint="eastAsia"/>
        </w:rPr>
        <w:t>年</w:t>
      </w:r>
      <w:r w:rsidRPr="00C62F53">
        <w:rPr>
          <w:rFonts w:hint="eastAsia"/>
        </w:rPr>
        <w:t xml:space="preserve">    </w:t>
      </w:r>
      <w:r w:rsidRPr="00C62F53">
        <w:rPr>
          <w:rFonts w:hint="eastAsia"/>
        </w:rPr>
        <w:t>月</w:t>
      </w:r>
      <w:r w:rsidRPr="00C62F53">
        <w:rPr>
          <w:rFonts w:hint="eastAsia"/>
        </w:rPr>
        <w:t xml:space="preserve">    </w:t>
      </w:r>
      <w:r w:rsidRPr="00C62F53">
        <w:rPr>
          <w:rFonts w:hint="eastAsia"/>
        </w:rPr>
        <w:t>日</w:t>
      </w:r>
    </w:p>
    <w:p w14:paraId="20B06D27" w14:textId="77777777" w:rsidR="00F80B02" w:rsidRDefault="00F80B02" w:rsidP="00613E0C"/>
    <w:p w14:paraId="5D33258B" w14:textId="77777777" w:rsidR="00613E0C" w:rsidRDefault="00613E0C" w:rsidP="00613E0C"/>
    <w:p w14:paraId="0523A40F" w14:textId="4359838E" w:rsidR="00613E0C" w:rsidRDefault="00613E0C">
      <w:pPr>
        <w:widowControl/>
        <w:jc w:val="left"/>
      </w:pPr>
      <w:r>
        <w:br w:type="page"/>
      </w:r>
    </w:p>
    <w:p w14:paraId="46846997" w14:textId="77777777" w:rsidR="00613E0C" w:rsidRDefault="00613E0C" w:rsidP="00613E0C"/>
    <w:p w14:paraId="2FBC7731" w14:textId="77777777" w:rsidR="00613E0C" w:rsidRDefault="00613E0C" w:rsidP="00613E0C"/>
    <w:p w14:paraId="4176C66D" w14:textId="60D39308" w:rsidR="00613E0C" w:rsidRDefault="00613E0C" w:rsidP="00613E0C">
      <w:pPr>
        <w:pStyle w:val="0"/>
        <w:ind w:firstLine="480"/>
      </w:pPr>
      <w:r>
        <w:rPr>
          <w:rFonts w:hint="eastAsia"/>
        </w:rPr>
        <w:t>本文无正文，为</w:t>
      </w:r>
      <w:r>
        <w:rPr>
          <w:rFonts w:hint="eastAsia"/>
        </w:rPr>
        <w:t>{{ CN }}</w:t>
      </w:r>
      <w:r>
        <w:rPr>
          <w:rFonts w:hint="eastAsia"/>
        </w:rPr>
        <w:t>的签字页</w:t>
      </w:r>
    </w:p>
    <w:p w14:paraId="04A71520" w14:textId="77777777" w:rsidR="00613E0C" w:rsidRDefault="00613E0C" w:rsidP="00613E0C"/>
    <w:p w14:paraId="18E2201A" w14:textId="77777777" w:rsidR="00613E0C" w:rsidRDefault="00613E0C" w:rsidP="00613E0C"/>
    <w:p w14:paraId="35F6571E" w14:textId="77777777" w:rsidR="00613E0C" w:rsidRDefault="00613E0C" w:rsidP="00613E0C">
      <w:pPr>
        <w:pStyle w:val="0"/>
        <w:ind w:firstLine="480"/>
      </w:pPr>
      <w:r>
        <w:rPr>
          <w:rFonts w:hint="eastAsia"/>
        </w:rPr>
        <w:t>股东（签字、盖章）</w:t>
      </w:r>
    </w:p>
    <w:p w14:paraId="4678F34A" w14:textId="757900B8" w:rsidR="00613E0C" w:rsidRDefault="00613E0C" w:rsidP="00167D4B">
      <w:r>
        <w:rPr>
          <w:rFonts w:hint="eastAsia"/>
        </w:rPr>
        <w:t xml:space="preserve">{{ </w:t>
      </w:r>
      <w:r w:rsidR="00167D4B">
        <w:t>Liquidator</w:t>
      </w:r>
      <w:r>
        <w:rPr>
          <w:rFonts w:hint="eastAsia"/>
        </w:rPr>
        <w:t xml:space="preserve"> }}</w:t>
      </w:r>
    </w:p>
    <w:p w14:paraId="291A2C1C" w14:textId="77777777" w:rsidR="00613E0C" w:rsidRDefault="00613E0C" w:rsidP="00613E0C"/>
    <w:p w14:paraId="6C1AF9EC" w14:textId="77777777" w:rsidR="00613E0C" w:rsidRDefault="00613E0C" w:rsidP="00613E0C"/>
    <w:p w14:paraId="61F2C513" w14:textId="77777777" w:rsidR="00613E0C" w:rsidRDefault="00613E0C" w:rsidP="00613E0C">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397F4AEF" w14:textId="77777777" w:rsidR="00613E0C" w:rsidRDefault="00613E0C" w:rsidP="00613E0C"/>
    <w:p w14:paraId="636A9547" w14:textId="77777777" w:rsidR="00613E0C" w:rsidRDefault="00613E0C" w:rsidP="00613E0C"/>
    <w:p w14:paraId="0AEDB890" w14:textId="77777777" w:rsidR="00613E0C" w:rsidRDefault="00613E0C" w:rsidP="00613E0C"/>
    <w:p w14:paraId="5CCE11C6" w14:textId="4064A55A" w:rsidR="00613E0C" w:rsidRDefault="00613E0C">
      <w:pPr>
        <w:widowControl/>
        <w:jc w:val="left"/>
      </w:pPr>
      <w:r>
        <w:br w:type="page"/>
      </w:r>
    </w:p>
    <w:p w14:paraId="53F1C4B4" w14:textId="77777777" w:rsidR="00613E0C" w:rsidRDefault="00613E0C" w:rsidP="00613E0C"/>
    <w:p w14:paraId="7D140008" w14:textId="77777777" w:rsidR="00613E0C" w:rsidRDefault="00613E0C" w:rsidP="00613E0C"/>
    <w:p w14:paraId="03524086" w14:textId="65309E37" w:rsidR="00613E0C" w:rsidRDefault="00613E0C" w:rsidP="00613E0C">
      <w:pPr>
        <w:pStyle w:val="0"/>
        <w:ind w:firstLine="480"/>
      </w:pPr>
      <w:r>
        <w:rPr>
          <w:rFonts w:hint="eastAsia"/>
        </w:rPr>
        <w:t>本文无正文，为</w:t>
      </w:r>
      <w:r>
        <w:rPr>
          <w:rFonts w:hint="eastAsia"/>
        </w:rPr>
        <w:t>{{ CN }}</w:t>
      </w:r>
      <w:r>
        <w:rPr>
          <w:rFonts w:hint="eastAsia"/>
        </w:rPr>
        <w:t>股东决定的签字页</w:t>
      </w:r>
    </w:p>
    <w:p w14:paraId="058213D9" w14:textId="77777777" w:rsidR="00613E0C" w:rsidRDefault="00613E0C" w:rsidP="00613E0C"/>
    <w:p w14:paraId="6A402407" w14:textId="77777777" w:rsidR="00613E0C" w:rsidRDefault="00613E0C" w:rsidP="00613E0C"/>
    <w:p w14:paraId="39B31A38" w14:textId="77777777" w:rsidR="00613E0C" w:rsidRDefault="00613E0C" w:rsidP="00613E0C">
      <w:pPr>
        <w:pStyle w:val="0"/>
        <w:ind w:firstLine="480"/>
      </w:pPr>
      <w:r>
        <w:rPr>
          <w:rFonts w:hint="eastAsia"/>
        </w:rPr>
        <w:t>股东（签字、盖章）</w:t>
      </w:r>
    </w:p>
    <w:p w14:paraId="2701A04D" w14:textId="3E1D766D" w:rsidR="00613E0C" w:rsidRDefault="00613E0C" w:rsidP="00167D4B">
      <w:r>
        <w:rPr>
          <w:rFonts w:hint="eastAsia"/>
        </w:rPr>
        <w:t xml:space="preserve">{{ </w:t>
      </w:r>
      <w:r w:rsidR="00167D4B">
        <w:t>Liquidator</w:t>
      </w:r>
      <w:r>
        <w:rPr>
          <w:rFonts w:hint="eastAsia"/>
        </w:rPr>
        <w:t xml:space="preserve"> }}</w:t>
      </w:r>
    </w:p>
    <w:p w14:paraId="046F682B" w14:textId="77777777" w:rsidR="00613E0C" w:rsidRDefault="00613E0C" w:rsidP="00613E0C"/>
    <w:p w14:paraId="40FBE3F5" w14:textId="77777777" w:rsidR="00613E0C" w:rsidRDefault="00613E0C" w:rsidP="00613E0C"/>
    <w:p w14:paraId="1A64F989" w14:textId="77777777" w:rsidR="00613E0C" w:rsidRDefault="00613E0C" w:rsidP="00613E0C">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2EC5B3D8" w14:textId="77777777" w:rsidR="00613E0C" w:rsidRDefault="00613E0C" w:rsidP="00613E0C"/>
    <w:p w14:paraId="71912C59" w14:textId="77777777" w:rsidR="00613E0C" w:rsidRDefault="00613E0C" w:rsidP="00613E0C"/>
    <w:p w14:paraId="695F4C17" w14:textId="77777777" w:rsidR="00613E0C" w:rsidRDefault="00613E0C" w:rsidP="00613E0C"/>
    <w:p w14:paraId="07F6EEA4" w14:textId="77777777" w:rsidR="00613E0C" w:rsidRDefault="00613E0C" w:rsidP="00613E0C">
      <w:pPr>
        <w:widowControl/>
        <w:jc w:val="left"/>
      </w:pPr>
      <w:r>
        <w:br w:type="page"/>
      </w:r>
    </w:p>
    <w:p w14:paraId="7028328D" w14:textId="77777777" w:rsidR="00613E0C" w:rsidRDefault="00613E0C" w:rsidP="00613E0C"/>
    <w:p w14:paraId="71C914A0" w14:textId="77777777" w:rsidR="00613E0C" w:rsidRDefault="00613E0C" w:rsidP="00613E0C"/>
    <w:p w14:paraId="4A2936AF" w14:textId="77777777" w:rsidR="00613E0C" w:rsidRDefault="00613E0C" w:rsidP="00613E0C">
      <w:pPr>
        <w:pStyle w:val="0"/>
        <w:ind w:firstLine="480"/>
      </w:pPr>
      <w:r>
        <w:rPr>
          <w:rFonts w:hint="eastAsia"/>
        </w:rPr>
        <w:t>本文无正文，为</w:t>
      </w:r>
      <w:r>
        <w:rPr>
          <w:rFonts w:hint="eastAsia"/>
        </w:rPr>
        <w:t>{{ CN }}</w:t>
      </w:r>
      <w:r>
        <w:rPr>
          <w:rFonts w:hint="eastAsia"/>
        </w:rPr>
        <w:t>的签字页</w:t>
      </w:r>
    </w:p>
    <w:p w14:paraId="2A23BB75" w14:textId="77777777" w:rsidR="00613E0C" w:rsidRDefault="00613E0C" w:rsidP="00613E0C"/>
    <w:p w14:paraId="37DB2FDA" w14:textId="77777777" w:rsidR="00613E0C" w:rsidRDefault="00613E0C" w:rsidP="00613E0C"/>
    <w:p w14:paraId="6EC78872" w14:textId="77777777" w:rsidR="00613E0C" w:rsidRDefault="00613E0C" w:rsidP="00613E0C">
      <w:pPr>
        <w:pStyle w:val="0"/>
        <w:ind w:firstLine="480"/>
      </w:pPr>
      <w:r>
        <w:rPr>
          <w:rFonts w:hint="eastAsia"/>
        </w:rPr>
        <w:t>清算组负责人及成员签字：</w:t>
      </w:r>
    </w:p>
    <w:tbl>
      <w:tblPr>
        <w:tblStyle w:val="af1"/>
        <w:tblW w:w="0" w:type="auto"/>
        <w:tblLook w:val="04A0" w:firstRow="1" w:lastRow="0" w:firstColumn="1" w:lastColumn="0" w:noHBand="0" w:noVBand="1"/>
      </w:tblPr>
      <w:tblGrid>
        <w:gridCol w:w="2268"/>
        <w:gridCol w:w="2268"/>
      </w:tblGrid>
      <w:tr w:rsidR="00167D4B" w14:paraId="7CE0208F" w14:textId="77777777" w:rsidTr="00167D4B">
        <w:trPr>
          <w:trHeight w:val="454"/>
        </w:trPr>
        <w:tc>
          <w:tcPr>
            <w:tcW w:w="2268" w:type="dxa"/>
            <w:vAlign w:val="center"/>
          </w:tcPr>
          <w:p w14:paraId="71001E99" w14:textId="4E92BD4C" w:rsidR="00167D4B" w:rsidRDefault="00167D4B" w:rsidP="00167D4B">
            <w:r>
              <w:rPr>
                <w:rFonts w:hint="eastAsia"/>
              </w:rPr>
              <w:t xml:space="preserve">{{ </w:t>
            </w:r>
            <w:r>
              <w:t>Liquidator</w:t>
            </w:r>
            <w:r>
              <w:rPr>
                <w:rFonts w:hint="eastAsia"/>
              </w:rPr>
              <w:t xml:space="preserve"> }}</w:t>
            </w:r>
          </w:p>
        </w:tc>
        <w:tc>
          <w:tcPr>
            <w:tcW w:w="2268" w:type="dxa"/>
            <w:vAlign w:val="center"/>
          </w:tcPr>
          <w:p w14:paraId="2CA2CEB1" w14:textId="23BACF48" w:rsidR="00167D4B" w:rsidRDefault="00167D4B" w:rsidP="00167D4B">
            <w:r>
              <w:rPr>
                <w:rFonts w:hint="eastAsia"/>
              </w:rPr>
              <w:t>{{ Member }}</w:t>
            </w:r>
          </w:p>
        </w:tc>
      </w:tr>
    </w:tbl>
    <w:p w14:paraId="2E4A87D5" w14:textId="77777777" w:rsidR="00613E0C" w:rsidRDefault="00613E0C" w:rsidP="00613E0C"/>
    <w:p w14:paraId="36F3C3F3" w14:textId="77777777" w:rsidR="00613E0C" w:rsidRDefault="00613E0C" w:rsidP="00613E0C"/>
    <w:p w14:paraId="129EF69E" w14:textId="77777777" w:rsidR="00167D4B" w:rsidRDefault="00167D4B" w:rsidP="00613E0C"/>
    <w:p w14:paraId="40B0FF3E" w14:textId="77777777" w:rsidR="00613E0C" w:rsidRDefault="00613E0C" w:rsidP="00613E0C">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111F7F05" w14:textId="77777777" w:rsidR="00613E0C" w:rsidRPr="00167D4B" w:rsidRDefault="00613E0C" w:rsidP="00167D4B"/>
    <w:p w14:paraId="613CCFAE" w14:textId="77777777" w:rsidR="00613E0C" w:rsidRDefault="00613E0C" w:rsidP="00613E0C">
      <w:pPr>
        <w:pStyle w:val="0"/>
        <w:ind w:firstLine="480"/>
      </w:pPr>
      <w:r>
        <w:rPr>
          <w:rFonts w:hint="eastAsia"/>
        </w:rPr>
        <w:t>股东确认上述清算报告，股东承诺：公司债务已清偿完毕，若有未了事宜，股东愿意在法律规定的范围内继续承担责任。</w:t>
      </w:r>
    </w:p>
    <w:p w14:paraId="74F81E19" w14:textId="77777777" w:rsidR="00613E0C" w:rsidRDefault="00613E0C" w:rsidP="00613E0C"/>
    <w:p w14:paraId="6DA7A7C1" w14:textId="77777777" w:rsidR="00613E0C" w:rsidRDefault="00613E0C" w:rsidP="00613E0C"/>
    <w:p w14:paraId="53DB8EEC" w14:textId="77777777" w:rsidR="00613E0C" w:rsidRDefault="00613E0C" w:rsidP="00167D4B">
      <w:pPr>
        <w:pStyle w:val="0"/>
        <w:ind w:firstLine="480"/>
      </w:pPr>
      <w:r>
        <w:rPr>
          <w:rFonts w:hint="eastAsia"/>
        </w:rPr>
        <w:t>股东（盖章、签字）：</w:t>
      </w:r>
    </w:p>
    <w:p w14:paraId="0854CB5E" w14:textId="3F88D14F" w:rsidR="00613E0C" w:rsidRDefault="00167D4B" w:rsidP="00613E0C">
      <w:r>
        <w:rPr>
          <w:rFonts w:hint="eastAsia"/>
        </w:rPr>
        <w:t xml:space="preserve">{{ </w:t>
      </w:r>
      <w:r>
        <w:t>Liquidator</w:t>
      </w:r>
      <w:r>
        <w:rPr>
          <w:rFonts w:hint="eastAsia"/>
        </w:rPr>
        <w:t xml:space="preserve"> }}</w:t>
      </w:r>
    </w:p>
    <w:p w14:paraId="380A85B4" w14:textId="77777777" w:rsidR="00613E0C" w:rsidRDefault="00613E0C" w:rsidP="00613E0C"/>
    <w:p w14:paraId="06B818D8" w14:textId="77777777" w:rsidR="00613E0C" w:rsidRDefault="00613E0C" w:rsidP="00167D4B">
      <w:pPr>
        <w:pStyle w:val="0"/>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14:paraId="5C18A996" w14:textId="77777777" w:rsidR="00613E0C" w:rsidRPr="00613E0C" w:rsidRDefault="00613E0C" w:rsidP="00613E0C"/>
    <w:sectPr w:rsidR="00613E0C" w:rsidRPr="00613E0C" w:rsidSect="00581F6F">
      <w:footerReference w:type="even" r:id="rId8"/>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C02AC" w14:textId="77777777" w:rsidR="008D150F" w:rsidRDefault="008D150F" w:rsidP="00A62454">
      <w:r>
        <w:separator/>
      </w:r>
    </w:p>
  </w:endnote>
  <w:endnote w:type="continuationSeparator" w:id="0">
    <w:p w14:paraId="346B0673" w14:textId="77777777" w:rsidR="008D150F" w:rsidRDefault="008D150F" w:rsidP="00A6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思源宋体">
    <w:altName w:val="宋体"/>
    <w:panose1 w:val="02020400000000000000"/>
    <w:charset w:val="86"/>
    <w:family w:val="roman"/>
    <w:notTrueType/>
    <w:pitch w:val="variable"/>
    <w:sig w:usb0="30000287" w:usb1="2BDF3C10" w:usb2="00000016" w:usb3="00000000" w:csb0="002E0107"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41434"/>
      <w:docPartObj>
        <w:docPartGallery w:val="Page Numbers (Bottom of Page)"/>
        <w:docPartUnique/>
      </w:docPartObj>
    </w:sdtPr>
    <w:sdtContent>
      <w:p w14:paraId="643EA763" w14:textId="77777777" w:rsidR="003121E9" w:rsidRDefault="00000000" w:rsidP="00990A95">
        <w:pPr>
          <w:pStyle w:val="a7"/>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AFFAA" w14:textId="77777777" w:rsidR="008D150F" w:rsidRDefault="008D150F" w:rsidP="00A62454">
      <w:r>
        <w:separator/>
      </w:r>
    </w:p>
  </w:footnote>
  <w:footnote w:type="continuationSeparator" w:id="0">
    <w:p w14:paraId="050DD181" w14:textId="77777777" w:rsidR="008D150F" w:rsidRDefault="008D150F" w:rsidP="00A62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0F20"/>
    <w:multiLevelType w:val="multilevel"/>
    <w:tmpl w:val="8EF4A9CC"/>
    <w:name w:val="（eq）3"/>
    <w:numStyleLink w:val="a"/>
  </w:abstractNum>
  <w:abstractNum w:abstractNumId="1" w15:restartNumberingAfterBreak="0">
    <w:nsid w:val="0B17304C"/>
    <w:multiLevelType w:val="multilevel"/>
    <w:tmpl w:val="8EF4A9CC"/>
    <w:numStyleLink w:val="a"/>
  </w:abstractNum>
  <w:abstractNum w:abstractNumId="2" w15:restartNumberingAfterBreak="0">
    <w:nsid w:val="0C374B88"/>
    <w:multiLevelType w:val="multilevel"/>
    <w:tmpl w:val="8EF4A9CC"/>
    <w:numStyleLink w:val="a"/>
  </w:abstractNum>
  <w:abstractNum w:abstractNumId="3" w15:restartNumberingAfterBreak="0">
    <w:nsid w:val="0EEA498C"/>
    <w:multiLevelType w:val="multilevel"/>
    <w:tmpl w:val="8EF4A9CC"/>
    <w:numStyleLink w:val="a"/>
  </w:abstractNum>
  <w:abstractNum w:abstractNumId="4" w15:restartNumberingAfterBreak="0">
    <w:nsid w:val="11F77260"/>
    <w:multiLevelType w:val="multilevel"/>
    <w:tmpl w:val="8EF4A9CC"/>
    <w:numStyleLink w:val="a"/>
  </w:abstractNum>
  <w:abstractNum w:abstractNumId="5" w15:restartNumberingAfterBreak="0">
    <w:nsid w:val="1580039A"/>
    <w:multiLevelType w:val="multilevel"/>
    <w:tmpl w:val="8EF4A9CC"/>
    <w:numStyleLink w:val="a"/>
  </w:abstractNum>
  <w:abstractNum w:abstractNumId="6" w15:restartNumberingAfterBreak="0">
    <w:nsid w:val="1EC17C54"/>
    <w:multiLevelType w:val="multilevel"/>
    <w:tmpl w:val="E20694FA"/>
    <w:lvl w:ilvl="0">
      <w:start w:val="1"/>
      <w:numFmt w:val="chineseCountingThousand"/>
      <w:lvlText w:val="%1、"/>
      <w:lvlJc w:val="left"/>
      <w:pPr>
        <w:ind w:left="882" w:hanging="462"/>
      </w:pPr>
      <w:rPr>
        <w:rFonts w:hint="default"/>
      </w:rPr>
    </w:lvl>
    <w:lvl w:ilvl="1">
      <w:start w:val="1"/>
      <w:numFmt w:val="decimal"/>
      <w:lvlText w:val="%2、"/>
      <w:lvlJc w:val="left"/>
      <w:pPr>
        <w:ind w:left="1176" w:hanging="336"/>
      </w:pPr>
      <w:rPr>
        <w:rFonts w:hint="default"/>
      </w:rPr>
    </w:lvl>
    <w:lvl w:ilvl="2">
      <w:start w:val="1"/>
      <w:numFmt w:val="lowerLetter"/>
      <w:lvlText w:val="%3)"/>
      <w:lvlJc w:val="left"/>
      <w:pPr>
        <w:ind w:left="1596" w:hanging="336"/>
      </w:pPr>
      <w:rPr>
        <w:rFonts w:hint="default"/>
      </w:rPr>
    </w:lvl>
    <w:lvl w:ilvl="3">
      <w:start w:val="1"/>
      <w:numFmt w:val="chineseCountingThousand"/>
      <w:lvlText w:val="%4、"/>
      <w:lvlJc w:val="left"/>
      <w:pPr>
        <w:ind w:left="2142" w:hanging="462"/>
      </w:pPr>
      <w:rPr>
        <w:rFonts w:hint="default"/>
      </w:rPr>
    </w:lvl>
    <w:lvl w:ilvl="4">
      <w:start w:val="1"/>
      <w:numFmt w:val="decimal"/>
      <w:lvlText w:val="%5、"/>
      <w:lvlJc w:val="left"/>
      <w:pPr>
        <w:ind w:left="2436" w:hanging="336"/>
      </w:pPr>
      <w:rPr>
        <w:rFonts w:hint="default"/>
      </w:rPr>
    </w:lvl>
    <w:lvl w:ilvl="5">
      <w:start w:val="1"/>
      <w:numFmt w:val="lowerLetter"/>
      <w:lvlText w:val="%6)"/>
      <w:lvlJc w:val="left"/>
      <w:pPr>
        <w:ind w:left="2856" w:hanging="336"/>
      </w:pPr>
      <w:rPr>
        <w:rFonts w:hint="default"/>
      </w:rPr>
    </w:lvl>
    <w:lvl w:ilvl="6">
      <w:start w:val="1"/>
      <w:numFmt w:val="chineseCountingThousand"/>
      <w:lvlText w:val="%7、"/>
      <w:lvlJc w:val="left"/>
      <w:pPr>
        <w:ind w:left="3402" w:hanging="462"/>
      </w:pPr>
      <w:rPr>
        <w:rFonts w:hint="default"/>
      </w:rPr>
    </w:lvl>
    <w:lvl w:ilvl="7">
      <w:start w:val="1"/>
      <w:numFmt w:val="decimal"/>
      <w:lvlText w:val="%8、"/>
      <w:lvlJc w:val="left"/>
      <w:pPr>
        <w:ind w:left="3696" w:hanging="336"/>
      </w:pPr>
      <w:rPr>
        <w:rFonts w:hint="default"/>
      </w:rPr>
    </w:lvl>
    <w:lvl w:ilvl="8">
      <w:start w:val="1"/>
      <w:numFmt w:val="lowerLetter"/>
      <w:lvlText w:val="%9)"/>
      <w:lvlJc w:val="left"/>
      <w:pPr>
        <w:ind w:left="4116" w:hanging="336"/>
      </w:pPr>
      <w:rPr>
        <w:rFonts w:hint="default"/>
      </w:rPr>
    </w:lvl>
  </w:abstractNum>
  <w:abstractNum w:abstractNumId="7" w15:restartNumberingAfterBreak="0">
    <w:nsid w:val="20482F89"/>
    <w:multiLevelType w:val="multilevel"/>
    <w:tmpl w:val="CC625E0E"/>
    <w:lvl w:ilvl="0">
      <w:start w:val="1"/>
      <w:numFmt w:val="decimal"/>
      <w:suff w:val="space"/>
      <w:lvlText w:val="表%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05D359D"/>
    <w:multiLevelType w:val="multilevel"/>
    <w:tmpl w:val="8EF4A9CC"/>
    <w:numStyleLink w:val="a"/>
  </w:abstractNum>
  <w:abstractNum w:abstractNumId="9"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9822173"/>
    <w:multiLevelType w:val="multilevel"/>
    <w:tmpl w:val="4ACCEC0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1" w15:restartNumberingAfterBreak="0">
    <w:nsid w:val="39343571"/>
    <w:multiLevelType w:val="multilevel"/>
    <w:tmpl w:val="8EF4A9CC"/>
    <w:numStyleLink w:val="a"/>
  </w:abstractNum>
  <w:abstractNum w:abstractNumId="12" w15:restartNumberingAfterBreak="0">
    <w:nsid w:val="3CD45F38"/>
    <w:multiLevelType w:val="hybridMultilevel"/>
    <w:tmpl w:val="045C9450"/>
    <w:lvl w:ilvl="0" w:tplc="0EF06DCE">
      <w:start w:val="1"/>
      <w:numFmt w:val="decimal"/>
      <w:suff w:val="space"/>
      <w:lvlText w:val="[%1]"/>
      <w:lvlJc w:val="left"/>
      <w:pPr>
        <w:ind w:left="400" w:hanging="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FE212B7"/>
    <w:multiLevelType w:val="multilevel"/>
    <w:tmpl w:val="8EF4A9CC"/>
    <w:name w:val="（eq）2"/>
    <w:numStyleLink w:val="a"/>
  </w:abstractNum>
  <w:abstractNum w:abstractNumId="14" w15:restartNumberingAfterBreak="0">
    <w:nsid w:val="42FB481B"/>
    <w:multiLevelType w:val="multilevel"/>
    <w:tmpl w:val="E46C9554"/>
    <w:lvl w:ilvl="0">
      <w:start w:val="1"/>
      <w:numFmt w:val="decimal"/>
      <w:suff w:val="space"/>
      <w:lvlText w:val="图%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3A25080"/>
    <w:multiLevelType w:val="hybridMultilevel"/>
    <w:tmpl w:val="7338A358"/>
    <w:lvl w:ilvl="0" w:tplc="38EACB7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5A91B8D"/>
    <w:multiLevelType w:val="multilevel"/>
    <w:tmpl w:val="8EF4A9CC"/>
    <w:numStyleLink w:val="a"/>
  </w:abstractNum>
  <w:abstractNum w:abstractNumId="17" w15:restartNumberingAfterBreak="0">
    <w:nsid w:val="497B283A"/>
    <w:multiLevelType w:val="multilevel"/>
    <w:tmpl w:val="8EF4A9CC"/>
    <w:numStyleLink w:val="a"/>
  </w:abstractNum>
  <w:abstractNum w:abstractNumId="18" w15:restartNumberingAfterBreak="0">
    <w:nsid w:val="4B9F5B75"/>
    <w:multiLevelType w:val="multilevel"/>
    <w:tmpl w:val="8EF4A9CC"/>
    <w:numStyleLink w:val="a"/>
  </w:abstractNum>
  <w:abstractNum w:abstractNumId="19" w15:restartNumberingAfterBreak="0">
    <w:nsid w:val="4C7D0A6E"/>
    <w:multiLevelType w:val="multilevel"/>
    <w:tmpl w:val="8EF4A9CC"/>
    <w:name w:val="（eq）"/>
    <w:styleLink w:val="a"/>
    <w:lvl w:ilvl="0">
      <w:start w:val="1"/>
      <w:numFmt w:val="none"/>
      <w:pStyle w:val="1"/>
      <w:suff w:val="nothing"/>
      <w:lvlText w:val="%1"/>
      <w:lvlJc w:val="left"/>
      <w:pPr>
        <w:ind w:left="0" w:firstLine="0"/>
      </w:pPr>
      <w:rPr>
        <w:rFonts w:ascii="黑体" w:eastAsia="宋体" w:hAnsiTheme="minorHAnsi" w:hint="eastAsia"/>
        <w:spacing w:val="30"/>
        <w:sz w:val="24"/>
      </w:rPr>
    </w:lvl>
    <w:lvl w:ilvl="1">
      <w:start w:val="1"/>
      <w:numFmt w:val="chineseCountingThousand"/>
      <w:pStyle w:val="2"/>
      <w:suff w:val="space"/>
      <w:lvlText w:val="%1%2、"/>
      <w:lvlJc w:val="left"/>
      <w:pPr>
        <w:ind w:left="0" w:firstLine="0"/>
      </w:pPr>
      <w:rPr>
        <w:rFonts w:ascii="黑体" w:eastAsia="宋体" w:hAnsiTheme="minorHAnsi" w:hint="eastAsia"/>
        <w:sz w:val="24"/>
      </w:rPr>
    </w:lvl>
    <w:lvl w:ilvl="2">
      <w:start w:val="1"/>
      <w:numFmt w:val="decimal"/>
      <w:pStyle w:val="3"/>
      <w:suff w:val="space"/>
      <w:lvlText w:val="%3、"/>
      <w:lvlJc w:val="left"/>
      <w:pPr>
        <w:ind w:left="0" w:firstLine="0"/>
      </w:pPr>
      <w:rPr>
        <w:rFonts w:ascii="黑体" w:eastAsia="宋体" w:hAnsiTheme="minorHAnsi" w:hint="eastAsia"/>
        <w:sz w:val="24"/>
      </w:rPr>
    </w:lvl>
    <w:lvl w:ilvl="3">
      <w:start w:val="1"/>
      <w:numFmt w:val="decimal"/>
      <w:pStyle w:val="4"/>
      <w:suff w:val="space"/>
      <w:lvlText w:val="(%4)"/>
      <w:lvlJc w:val="left"/>
      <w:pPr>
        <w:ind w:left="0" w:firstLine="0"/>
      </w:pPr>
      <w:rPr>
        <w:rFonts w:asciiTheme="minorHAnsi" w:eastAsia="宋体" w:hAnsiTheme="minorHAnsi" w:hint="eastAsia"/>
        <w:sz w:val="24"/>
      </w:rPr>
    </w:lvl>
    <w:lvl w:ilvl="4">
      <w:start w:val="1"/>
      <w:numFmt w:val="decimal"/>
      <w:lvlRestart w:val="1"/>
      <w:isLgl/>
      <w:suff w:val="space"/>
      <w:lvlText w:val="图%1.%5"/>
      <w:lvlJc w:val="left"/>
      <w:pPr>
        <w:ind w:left="0" w:firstLine="0"/>
      </w:pPr>
      <w:rPr>
        <w:rFonts w:asciiTheme="minorHAnsi" w:eastAsia="宋体" w:hAnsiTheme="minorHAnsi" w:hint="default"/>
      </w:rPr>
    </w:lvl>
    <w:lvl w:ilvl="5">
      <w:start w:val="1"/>
      <w:numFmt w:val="decimal"/>
      <w:lvlRestart w:val="1"/>
      <w:isLgl/>
      <w:suff w:val="space"/>
      <w:lvlText w:val="表%1.%6"/>
      <w:lvlJc w:val="left"/>
      <w:pPr>
        <w:ind w:left="0" w:firstLine="0"/>
      </w:pPr>
      <w:rPr>
        <w:rFonts w:asciiTheme="minorHAnsi" w:eastAsia="宋体" w:hAnsiTheme="minorHAnsi" w:hint="default"/>
        <w:sz w:val="21"/>
      </w:rPr>
    </w:lvl>
    <w:lvl w:ilvl="6">
      <w:start w:val="1"/>
      <w:numFmt w:val="decimal"/>
      <w:lvlRestart w:val="1"/>
      <w:isLgl/>
      <w:suff w:val="space"/>
      <w:lvlText w:val="%1.%2.%3.%4.%5.%6.%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default"/>
      </w:rPr>
    </w:lvl>
    <w:lvl w:ilvl="8">
      <w:start w:val="1"/>
      <w:numFmt w:val="decimal"/>
      <w:lvlRestart w:val="1"/>
      <w:lvlText w:val="[%9]"/>
      <w:lvlJc w:val="left"/>
      <w:pPr>
        <w:ind w:left="0" w:firstLine="0"/>
      </w:pPr>
      <w:rPr>
        <w:rFonts w:asciiTheme="minorHAnsi" w:eastAsia="宋体" w:hAnsiTheme="minorHAnsi" w:hint="eastAsia"/>
      </w:rPr>
    </w:lvl>
  </w:abstractNum>
  <w:abstractNum w:abstractNumId="20" w15:restartNumberingAfterBreak="0">
    <w:nsid w:val="52E26D40"/>
    <w:multiLevelType w:val="multilevel"/>
    <w:tmpl w:val="8EF4A9CC"/>
    <w:numStyleLink w:val="a"/>
  </w:abstractNum>
  <w:abstractNum w:abstractNumId="21"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83C4976"/>
    <w:multiLevelType w:val="multilevel"/>
    <w:tmpl w:val="145C4AEC"/>
    <w:lvl w:ilvl="0">
      <w:start w:val="1"/>
      <w:numFmt w:val="chineseCountingThousand"/>
      <w:lvlText w:val="%1、"/>
      <w:lvlJc w:val="left"/>
      <w:pPr>
        <w:ind w:left="902" w:hanging="462"/>
      </w:pPr>
    </w:lvl>
    <w:lvl w:ilvl="1">
      <w:start w:val="1"/>
      <w:numFmt w:val="decimal"/>
      <w:lvlText w:val="%2、"/>
      <w:lvlJc w:val="left"/>
      <w:pPr>
        <w:ind w:left="1196" w:hanging="336"/>
      </w:pPr>
    </w:lvl>
    <w:lvl w:ilvl="2">
      <w:start w:val="1"/>
      <w:numFmt w:val="lowerLetter"/>
      <w:lvlText w:val="%3)"/>
      <w:lvlJc w:val="left"/>
      <w:pPr>
        <w:ind w:left="1616" w:hanging="336"/>
      </w:pPr>
    </w:lvl>
    <w:lvl w:ilvl="3">
      <w:start w:val="1"/>
      <w:numFmt w:val="chineseCountingThousand"/>
      <w:lvlText w:val="%4、"/>
      <w:lvlJc w:val="left"/>
      <w:pPr>
        <w:ind w:left="2162" w:hanging="462"/>
      </w:pPr>
    </w:lvl>
    <w:lvl w:ilvl="4">
      <w:start w:val="1"/>
      <w:numFmt w:val="decimal"/>
      <w:lvlText w:val="%5、"/>
      <w:lvlJc w:val="left"/>
      <w:pPr>
        <w:ind w:left="2456" w:hanging="336"/>
      </w:pPr>
    </w:lvl>
    <w:lvl w:ilvl="5">
      <w:start w:val="1"/>
      <w:numFmt w:val="lowerLetter"/>
      <w:lvlText w:val="%6)"/>
      <w:lvlJc w:val="left"/>
      <w:pPr>
        <w:ind w:left="2876" w:hanging="336"/>
      </w:pPr>
    </w:lvl>
    <w:lvl w:ilvl="6">
      <w:start w:val="1"/>
      <w:numFmt w:val="chineseCountingThousand"/>
      <w:lvlText w:val="%7、"/>
      <w:lvlJc w:val="left"/>
      <w:pPr>
        <w:ind w:left="3422" w:hanging="462"/>
      </w:pPr>
    </w:lvl>
    <w:lvl w:ilvl="7">
      <w:start w:val="1"/>
      <w:numFmt w:val="decimal"/>
      <w:lvlText w:val="%8、"/>
      <w:lvlJc w:val="left"/>
      <w:pPr>
        <w:ind w:left="3716" w:hanging="336"/>
      </w:pPr>
    </w:lvl>
    <w:lvl w:ilvl="8">
      <w:start w:val="1"/>
      <w:numFmt w:val="lowerLetter"/>
      <w:lvlText w:val="%9)"/>
      <w:lvlJc w:val="left"/>
      <w:pPr>
        <w:ind w:left="4136" w:hanging="336"/>
      </w:pPr>
    </w:lvl>
  </w:abstractNum>
  <w:abstractNum w:abstractNumId="23" w15:restartNumberingAfterBreak="0">
    <w:nsid w:val="5DC63720"/>
    <w:multiLevelType w:val="multilevel"/>
    <w:tmpl w:val="B7B674E8"/>
    <w:lvl w:ilvl="0">
      <w:start w:val="1"/>
      <w:numFmt w:val="decimal"/>
      <w:lvlText w:val="[%1]"/>
      <w:lvlJc w:val="left"/>
      <w:pPr>
        <w:tabs>
          <w:tab w:val="num" w:pos="567"/>
        </w:tabs>
        <w:ind w:left="567" w:hanging="567"/>
      </w:pPr>
      <w:rPr>
        <w:rFonts w:hint="eastAsia"/>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5FB20D65"/>
    <w:multiLevelType w:val="hybridMultilevel"/>
    <w:tmpl w:val="8DC8B206"/>
    <w:lvl w:ilvl="0" w:tplc="96EC5E24">
      <w:start w:val="1"/>
      <w:numFmt w:val="decimal"/>
      <w:suff w:val="space"/>
      <w:lvlText w:val="（%1）"/>
      <w:lvlJc w:val="left"/>
      <w:pPr>
        <w:ind w:left="0" w:firstLine="0"/>
      </w:pPr>
      <w:rPr>
        <w:rFonts w:asciiTheme="minorHAnsi" w:eastAsia="宋体" w:hAnsiTheme="minorHAns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2B74D4A"/>
    <w:multiLevelType w:val="multilevel"/>
    <w:tmpl w:val="8EF4A9CC"/>
    <w:numStyleLink w:val="a"/>
  </w:abstractNum>
  <w:abstractNum w:abstractNumId="26" w15:restartNumberingAfterBreak="0">
    <w:nsid w:val="690E1CA1"/>
    <w:multiLevelType w:val="hybridMultilevel"/>
    <w:tmpl w:val="E1AE7EEE"/>
    <w:lvl w:ilvl="0" w:tplc="0C9049AC">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EBA1875"/>
    <w:multiLevelType w:val="multilevel"/>
    <w:tmpl w:val="8EF4A9CC"/>
    <w:numStyleLink w:val="a"/>
  </w:abstractNum>
  <w:abstractNum w:abstractNumId="28" w15:restartNumberingAfterBreak="0">
    <w:nsid w:val="77820AB7"/>
    <w:multiLevelType w:val="hybridMultilevel"/>
    <w:tmpl w:val="827E7EAC"/>
    <w:lvl w:ilvl="0" w:tplc="2FD0A0C6">
      <w:start w:val="1"/>
      <w:numFmt w:val="decimal"/>
      <w:lvlText w:val="（%1）"/>
      <w:lvlJc w:val="left"/>
      <w:pPr>
        <w:ind w:left="900" w:hanging="420"/>
      </w:pPr>
      <w:rPr>
        <w:rFonts w:asciiTheme="minorHAnsi" w:eastAsiaTheme="minorEastAsia" w:hAnsiTheme="minorHAnsi" w:hint="default"/>
      </w:rPr>
    </w:lvl>
    <w:lvl w:ilvl="1" w:tplc="1C4E407A">
      <w:start w:val="1"/>
      <w:numFmt w:val="decimal"/>
      <w:suff w:val="nothing"/>
      <w:lvlText w:val="（%2）"/>
      <w:lvlJc w:val="left"/>
      <w:pPr>
        <w:ind w:left="400" w:hanging="400"/>
      </w:pPr>
      <w:rPr>
        <w:rFonts w:asciiTheme="minorHAnsi" w:eastAsia="宋体" w:hAnsiTheme="minorHAnsi"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8274449"/>
    <w:multiLevelType w:val="hybridMultilevel"/>
    <w:tmpl w:val="A0BE088C"/>
    <w:lvl w:ilvl="0" w:tplc="6A9EC98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565339937">
    <w:abstractNumId w:val="10"/>
  </w:num>
  <w:num w:numId="2" w16cid:durableId="1735541725">
    <w:abstractNumId w:val="10"/>
  </w:num>
  <w:num w:numId="3" w16cid:durableId="1949924199">
    <w:abstractNumId w:val="10"/>
  </w:num>
  <w:num w:numId="4" w16cid:durableId="810749110">
    <w:abstractNumId w:val="21"/>
  </w:num>
  <w:num w:numId="5" w16cid:durableId="2081294213">
    <w:abstractNumId w:val="10"/>
  </w:num>
  <w:num w:numId="6" w16cid:durableId="897057176">
    <w:abstractNumId w:val="10"/>
  </w:num>
  <w:num w:numId="7" w16cid:durableId="1055157924">
    <w:abstractNumId w:val="7"/>
  </w:num>
  <w:num w:numId="8" w16cid:durableId="801768240">
    <w:abstractNumId w:val="14"/>
  </w:num>
  <w:num w:numId="9" w16cid:durableId="1651405536">
    <w:abstractNumId w:val="7"/>
  </w:num>
  <w:num w:numId="10" w16cid:durableId="1813327948">
    <w:abstractNumId w:val="9"/>
  </w:num>
  <w:num w:numId="11" w16cid:durableId="569796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6754886">
    <w:abstractNumId w:val="10"/>
  </w:num>
  <w:num w:numId="13" w16cid:durableId="1595556738">
    <w:abstractNumId w:val="10"/>
  </w:num>
  <w:num w:numId="14" w16cid:durableId="1919435845">
    <w:abstractNumId w:val="10"/>
  </w:num>
  <w:num w:numId="15" w16cid:durableId="1326284406">
    <w:abstractNumId w:val="19"/>
    <w:lvlOverride w:ilvl="0">
      <w:lvl w:ilvl="0">
        <w:start w:val="1"/>
        <w:numFmt w:val="decimal"/>
        <w:pStyle w:val="1"/>
        <w:isLgl/>
        <w:suff w:val="space"/>
        <w:lvlText w:val="第%1章"/>
        <w:lvlJc w:val="left"/>
        <w:pPr>
          <w:ind w:left="0" w:firstLine="0"/>
        </w:pPr>
        <w:rPr>
          <w:rFonts w:ascii="黑体" w:eastAsia="黑体" w:hAnsi="黑体" w:hint="eastAsia"/>
          <w:snapToGrid/>
          <w:spacing w:val="40"/>
          <w:w w:val="100"/>
          <w:kern w:val="2"/>
        </w:rPr>
      </w:lvl>
    </w:lvlOverride>
    <w:lvlOverride w:ilvl="1">
      <w:lvl w:ilvl="1">
        <w:start w:val="1"/>
        <w:numFmt w:val="decimal"/>
        <w:pStyle w:val="2"/>
        <w:isLgl/>
        <w:suff w:val="space"/>
        <w:lvlText w:val="%1.%2"/>
        <w:lvlJc w:val="left"/>
        <w:pPr>
          <w:ind w:left="0" w:firstLine="0"/>
        </w:pPr>
        <w:rPr>
          <w:rFonts w:ascii="黑体" w:eastAsia="黑体" w:hAnsi="黑体" w:hint="eastAsia"/>
        </w:rPr>
      </w:lvl>
    </w:lvlOverride>
    <w:lvlOverride w:ilvl="2">
      <w:lvl w:ilvl="2">
        <w:start w:val="1"/>
        <w:numFmt w:val="decimal"/>
        <w:pStyle w:val="3"/>
        <w:isLgl/>
        <w:suff w:val="space"/>
        <w:lvlText w:val="%1.%2.%3"/>
        <w:lvlJc w:val="left"/>
        <w:pPr>
          <w:ind w:left="0" w:firstLine="0"/>
        </w:pPr>
        <w:rPr>
          <w:rFonts w:ascii="黑体" w:eastAsia="黑体" w:hAnsi="黑体" w:hint="eastAsia"/>
        </w:rPr>
      </w:lvl>
    </w:lvlOverride>
    <w:lvlOverride w:ilvl="3">
      <w:lvl w:ilvl="3">
        <w:start w:val="1"/>
        <w:numFmt w:val="decimal"/>
        <w:pStyle w:val="4"/>
        <w:isLgl/>
        <w:suff w:val="space"/>
        <w:lvlText w:val="%1.%2.%3.%4"/>
        <w:lvlJc w:val="left"/>
        <w:pPr>
          <w:ind w:left="0" w:firstLine="0"/>
        </w:pPr>
        <w:rPr>
          <w:rFonts w:ascii="黑体" w:eastAsia="黑体" w:hAnsiTheme="minorHAnsi" w:hint="eastAsia"/>
          <w:sz w:val="24"/>
        </w:rPr>
      </w:lvl>
    </w:lvlOverride>
    <w:lvlOverride w:ilvl="4">
      <w:lvl w:ilvl="4">
        <w:start w:val="1"/>
        <w:numFmt w:val="decimal"/>
        <w:lvlRestart w:val="1"/>
        <w:isLgl/>
        <w:suff w:val="space"/>
        <w:lvlText w:val="图%1.%5"/>
        <w:lvlJc w:val="left"/>
        <w:pPr>
          <w:ind w:left="0" w:firstLine="0"/>
        </w:pPr>
        <w:rPr>
          <w:rFonts w:ascii="宋体" w:eastAsia="宋体" w:hAnsiTheme="minorHAnsi" w:hint="eastAsia"/>
        </w:rPr>
      </w:lvl>
    </w:lvlOverride>
    <w:lvlOverride w:ilvl="5">
      <w:lvl w:ilvl="5">
        <w:start w:val="1"/>
        <w:numFmt w:val="decimal"/>
        <w:lvlRestart w:val="1"/>
        <w:isLgl/>
        <w:suff w:val="space"/>
        <w:lvlText w:val="表%1.%6"/>
        <w:lvlJc w:val="left"/>
        <w:pPr>
          <w:ind w:left="0" w:firstLine="0"/>
        </w:pPr>
        <w:rPr>
          <w:rFonts w:ascii="宋体" w:eastAsia="宋体" w:hAnsiTheme="minorHAnsi" w:hint="eastAsia"/>
          <w:sz w:val="21"/>
        </w:rPr>
      </w:lvl>
    </w:lvlOverride>
    <w:lvlOverride w:ilvl="6">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lvl w:ilvl="8">
        <w:start w:val="1"/>
        <w:numFmt w:val="decimal"/>
        <w:lvlRestart w:val="1"/>
        <w:lvlText w:val="[%9]"/>
        <w:lvlJc w:val="left"/>
        <w:pPr>
          <w:ind w:left="0" w:firstLine="0"/>
        </w:pPr>
        <w:rPr>
          <w:rFonts w:asciiTheme="minorHAnsi" w:eastAsia="宋体" w:hAnsiTheme="minorHAnsi" w:hint="eastAsia"/>
        </w:rPr>
      </w:lvl>
    </w:lvlOverride>
  </w:num>
  <w:num w:numId="16" w16cid:durableId="759177629">
    <w:abstractNumId w:val="17"/>
  </w:num>
  <w:num w:numId="17" w16cid:durableId="1492981690">
    <w:abstractNumId w:val="2"/>
  </w:num>
  <w:num w:numId="18" w16cid:durableId="1378893050">
    <w:abstractNumId w:val="26"/>
  </w:num>
  <w:num w:numId="19" w16cid:durableId="1063018471">
    <w:abstractNumId w:val="18"/>
  </w:num>
  <w:num w:numId="20" w16cid:durableId="260914814">
    <w:abstractNumId w:val="5"/>
  </w:num>
  <w:num w:numId="21" w16cid:durableId="163018041">
    <w:abstractNumId w:val="12"/>
  </w:num>
  <w:num w:numId="22" w16cid:durableId="1632247656">
    <w:abstractNumId w:val="4"/>
  </w:num>
  <w:num w:numId="23" w16cid:durableId="1544823738">
    <w:abstractNumId w:val="20"/>
  </w:num>
  <w:num w:numId="24" w16cid:durableId="1047870690">
    <w:abstractNumId w:val="28"/>
  </w:num>
  <w:num w:numId="25" w16cid:durableId="746079567">
    <w:abstractNumId w:val="29"/>
  </w:num>
  <w:num w:numId="26" w16cid:durableId="820735335">
    <w:abstractNumId w:val="25"/>
  </w:num>
  <w:num w:numId="27" w16cid:durableId="1525704538">
    <w:abstractNumId w:val="11"/>
  </w:num>
  <w:num w:numId="28" w16cid:durableId="2002544826">
    <w:abstractNumId w:val="27"/>
  </w:num>
  <w:num w:numId="29" w16cid:durableId="506597096">
    <w:abstractNumId w:val="1"/>
  </w:num>
  <w:num w:numId="30" w16cid:durableId="288709167">
    <w:abstractNumId w:val="3"/>
  </w:num>
  <w:num w:numId="31" w16cid:durableId="1119957043">
    <w:abstractNumId w:val="24"/>
  </w:num>
  <w:num w:numId="32" w16cid:durableId="1956980765">
    <w:abstractNumId w:val="15"/>
  </w:num>
  <w:num w:numId="33" w16cid:durableId="1244028088">
    <w:abstractNumId w:val="16"/>
  </w:num>
  <w:num w:numId="34" w16cid:durableId="1379161687">
    <w:abstractNumId w:val="19"/>
    <w:lvlOverride w:ilvl="0">
      <w:lvl w:ilvl="0">
        <w:start w:val="1"/>
        <w:numFmt w:val="decimal"/>
        <w:pStyle w:val="1"/>
        <w:suff w:val="space"/>
        <w:lvlText w:val="第%1章"/>
        <w:lvlJc w:val="left"/>
        <w:pPr>
          <w:ind w:left="0" w:firstLine="0"/>
        </w:pPr>
        <w:rPr>
          <w:rFonts w:ascii="黑体" w:eastAsia="黑体" w:hAnsiTheme="minorHAnsi" w:hint="eastAsia"/>
          <w:spacing w:val="30"/>
        </w:rPr>
      </w:lvl>
    </w:lvlOverride>
    <w:lvlOverride w:ilvl="1">
      <w:lvl w:ilvl="1">
        <w:start w:val="1"/>
        <w:numFmt w:val="decimal"/>
        <w:pStyle w:val="2"/>
        <w:isLgl/>
        <w:suff w:val="space"/>
        <w:lvlText w:val="%1.%2"/>
        <w:lvlJc w:val="left"/>
        <w:pPr>
          <w:ind w:left="0" w:firstLine="0"/>
        </w:pPr>
        <w:rPr>
          <w:rFonts w:ascii="黑体" w:eastAsia="黑体" w:hAnsiTheme="minorHAnsi" w:hint="eastAsia"/>
        </w:rPr>
      </w:lvl>
    </w:lvlOverride>
    <w:lvlOverride w:ilvl="2">
      <w:lvl w:ilvl="2">
        <w:start w:val="1"/>
        <w:numFmt w:val="decimal"/>
        <w:pStyle w:val="3"/>
        <w:isLgl/>
        <w:suff w:val="space"/>
        <w:lvlText w:val="%1.%2.%3"/>
        <w:lvlJc w:val="left"/>
        <w:pPr>
          <w:ind w:left="0" w:firstLine="0"/>
        </w:pPr>
        <w:rPr>
          <w:rFonts w:ascii="黑体" w:eastAsia="黑体" w:hAnsiTheme="minorHAnsi" w:hint="eastAsia"/>
        </w:rPr>
      </w:lvl>
    </w:lvlOverride>
    <w:lvlOverride w:ilvl="3">
      <w:lvl w:ilvl="3">
        <w:start w:val="1"/>
        <w:numFmt w:val="decimal"/>
        <w:pStyle w:val="4"/>
        <w:isLgl/>
        <w:suff w:val="space"/>
        <w:lvlText w:val="%1.%2.%3.%4"/>
        <w:lvlJc w:val="left"/>
        <w:pPr>
          <w:ind w:left="0" w:firstLine="0"/>
        </w:pPr>
        <w:rPr>
          <w:rFonts w:asciiTheme="minorHAnsi" w:eastAsia="宋体" w:hAnsiTheme="minorHAnsi" w:hint="eastAsia"/>
          <w:sz w:val="24"/>
        </w:rPr>
      </w:lvl>
    </w:lvlOverride>
    <w:lvlOverride w:ilvl="4">
      <w:lvl w:ilvl="4">
        <w:start w:val="1"/>
        <w:numFmt w:val="decimal"/>
        <w:lvlRestart w:val="1"/>
        <w:isLgl/>
        <w:suff w:val="space"/>
        <w:lvlText w:val="图%1.%5"/>
        <w:lvlJc w:val="left"/>
        <w:pPr>
          <w:ind w:left="0" w:firstLine="0"/>
        </w:pPr>
        <w:rPr>
          <w:rFonts w:asciiTheme="minorHAnsi" w:eastAsia="宋体" w:hAnsiTheme="minorHAnsi" w:hint="default"/>
        </w:rPr>
      </w:lvl>
    </w:lvlOverride>
    <w:lvlOverride w:ilvl="5">
      <w:lvl w:ilvl="5">
        <w:start w:val="1"/>
        <w:numFmt w:val="decimal"/>
        <w:lvlRestart w:val="1"/>
        <w:isLgl/>
        <w:suff w:val="space"/>
        <w:lvlText w:val="表%1.%6"/>
        <w:lvlJc w:val="left"/>
        <w:pPr>
          <w:ind w:left="0" w:firstLine="0"/>
        </w:pPr>
        <w:rPr>
          <w:rFonts w:asciiTheme="minorHAnsi" w:eastAsia="宋体" w:hAnsiTheme="minorHAnsi" w:hint="default"/>
          <w:sz w:val="21"/>
        </w:rPr>
      </w:lvl>
    </w:lvlOverride>
    <w:lvlOverride w:ilvl="6">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lvl w:ilvl="8">
        <w:start w:val="1"/>
        <w:numFmt w:val="decimal"/>
        <w:lvlRestart w:val="1"/>
        <w:lvlText w:val="[%9]"/>
        <w:lvlJc w:val="left"/>
        <w:pPr>
          <w:ind w:left="0" w:firstLine="0"/>
        </w:pPr>
        <w:rPr>
          <w:rFonts w:asciiTheme="minorHAnsi" w:eastAsia="宋体" w:hAnsiTheme="minorHAnsi" w:hint="eastAsia"/>
        </w:rPr>
      </w:lvl>
    </w:lvlOverride>
  </w:num>
  <w:num w:numId="35" w16cid:durableId="690187776">
    <w:abstractNumId w:val="19"/>
  </w:num>
  <w:num w:numId="36" w16cid:durableId="1447043413">
    <w:abstractNumId w:val="23"/>
  </w:num>
  <w:num w:numId="37" w16cid:durableId="1569077779">
    <w:abstractNumId w:val="19"/>
    <w:lvlOverride w:ilvl="0">
      <w:startOverride w:val="1"/>
      <w:lvl w:ilvl="0">
        <w:start w:val="1"/>
        <w:numFmt w:val="decimal"/>
        <w:pStyle w:val="1"/>
        <w:isLgl/>
        <w:suff w:val="space"/>
        <w:lvlText w:val="第%1章"/>
        <w:lvlJc w:val="left"/>
        <w:pPr>
          <w:ind w:left="0" w:firstLine="0"/>
        </w:pPr>
        <w:rPr>
          <w:rFonts w:ascii="黑体" w:eastAsia="黑体" w:hAnsi="黑体" w:hint="eastAsia"/>
          <w:snapToGrid/>
          <w:spacing w:val="40"/>
          <w:w w:val="100"/>
          <w:kern w:val="2"/>
        </w:rPr>
      </w:lvl>
    </w:lvlOverride>
    <w:lvlOverride w:ilvl="1">
      <w:startOverride w:val="1"/>
      <w:lvl w:ilvl="1">
        <w:start w:val="1"/>
        <w:numFmt w:val="decimal"/>
        <w:pStyle w:val="2"/>
        <w:isLgl/>
        <w:suff w:val="space"/>
        <w:lvlText w:val="%1.%2"/>
        <w:lvlJc w:val="left"/>
        <w:pPr>
          <w:ind w:left="0" w:firstLine="0"/>
        </w:pPr>
        <w:rPr>
          <w:rFonts w:ascii="黑体" w:eastAsia="黑体" w:hAnsi="黑体" w:hint="eastAsia"/>
        </w:rPr>
      </w:lvl>
    </w:lvlOverride>
    <w:lvlOverride w:ilvl="2">
      <w:startOverride w:val="1"/>
      <w:lvl w:ilvl="2">
        <w:start w:val="1"/>
        <w:numFmt w:val="decimal"/>
        <w:pStyle w:val="3"/>
        <w:isLgl/>
        <w:suff w:val="space"/>
        <w:lvlText w:val="%1.%2.%3"/>
        <w:lvlJc w:val="left"/>
        <w:pPr>
          <w:ind w:left="0" w:firstLine="0"/>
        </w:pPr>
        <w:rPr>
          <w:rFonts w:ascii="黑体" w:eastAsia="黑体" w:hAnsi="黑体" w:hint="eastAsia"/>
        </w:rPr>
      </w:lvl>
    </w:lvlOverride>
    <w:lvlOverride w:ilvl="3">
      <w:startOverride w:val="1"/>
      <w:lvl w:ilvl="3">
        <w:start w:val="1"/>
        <w:numFmt w:val="decimal"/>
        <w:pStyle w:val="4"/>
        <w:isLgl/>
        <w:suff w:val="space"/>
        <w:lvlText w:val="%1.%2.%3.%4"/>
        <w:lvlJc w:val="left"/>
        <w:pPr>
          <w:ind w:left="0" w:firstLine="0"/>
        </w:pPr>
        <w:rPr>
          <w:rFonts w:ascii="黑体" w:eastAsia="黑体" w:hAnsiTheme="minorHAnsi" w:hint="eastAsia"/>
          <w:sz w:val="24"/>
        </w:rPr>
      </w:lvl>
    </w:lvlOverride>
    <w:lvlOverride w:ilvl="4">
      <w:startOverride w:val="1"/>
      <w:lvl w:ilvl="4">
        <w:start w:val="1"/>
        <w:numFmt w:val="decimal"/>
        <w:lvlRestart w:val="1"/>
        <w:isLgl/>
        <w:suff w:val="space"/>
        <w:lvlText w:val="图%1.%5"/>
        <w:lvlJc w:val="left"/>
        <w:pPr>
          <w:ind w:left="0" w:firstLine="0"/>
        </w:pPr>
        <w:rPr>
          <w:rFonts w:ascii="宋体" w:eastAsia="宋体" w:hAnsiTheme="minorHAnsi" w:hint="eastAsia"/>
        </w:rPr>
      </w:lvl>
    </w:lvlOverride>
    <w:lvlOverride w:ilvl="5">
      <w:startOverride w:val="1"/>
      <w:lvl w:ilvl="5">
        <w:start w:val="1"/>
        <w:numFmt w:val="decimal"/>
        <w:lvlRestart w:val="1"/>
        <w:isLgl/>
        <w:suff w:val="space"/>
        <w:lvlText w:val="表%1.%6"/>
        <w:lvlJc w:val="left"/>
        <w:pPr>
          <w:ind w:left="0" w:firstLine="0"/>
        </w:pPr>
        <w:rPr>
          <w:rFonts w:ascii="宋体" w:eastAsia="宋体" w:hAnsiTheme="minorHAnsi" w:hint="eastAsia"/>
          <w:sz w:val="21"/>
        </w:rPr>
      </w:lvl>
    </w:lvlOverride>
    <w:lvlOverride w:ilvl="6">
      <w:startOverride w:val="1"/>
      <w:lvl w:ilvl="6">
        <w:start w:val="1"/>
        <w:numFmt w:val="decimal"/>
        <w:lvlRestart w:val="1"/>
        <w:isLgl/>
        <w:suff w:val="space"/>
        <w:lvlText w:val="%1.%2.%3.%4.%5.%6.%7"/>
        <w:lvlJc w:val="left"/>
        <w:pPr>
          <w:ind w:left="0" w:firstLine="0"/>
        </w:pPr>
        <w:rPr>
          <w:rFonts w:asciiTheme="minorHAnsi" w:eastAsia="宋体" w:hAnsiTheme="minorHAnsi" w:hint="eastAsia"/>
        </w:rPr>
      </w:lvl>
    </w:lvlOverride>
    <w:lvlOverride w:ilvl="7">
      <w:startOverride w:val="1"/>
      <w:lvl w:ilvl="7">
        <w:start w:val="1"/>
        <w:numFmt w:val="decimal"/>
        <w:lvlRestart w:val="1"/>
        <w:isLgl/>
        <w:suff w:val="space"/>
        <w:lvlText w:val="（%1.%8）"/>
        <w:lvlJc w:val="left"/>
        <w:pPr>
          <w:ind w:left="0" w:firstLine="0"/>
        </w:pPr>
        <w:rPr>
          <w:rFonts w:asciiTheme="minorHAnsi" w:eastAsia="宋体" w:hAnsiTheme="minorHAnsi" w:hint="default"/>
        </w:rPr>
      </w:lvl>
    </w:lvlOverride>
    <w:lvlOverride w:ilvl="8">
      <w:startOverride w:val="1"/>
      <w:lvl w:ilvl="8">
        <w:start w:val="1"/>
        <w:numFmt w:val="decimal"/>
        <w:lvlRestart w:val="1"/>
        <w:lvlText w:val="[%9]"/>
        <w:lvlJc w:val="left"/>
        <w:pPr>
          <w:ind w:left="0" w:firstLine="0"/>
        </w:pPr>
        <w:rPr>
          <w:rFonts w:asciiTheme="minorHAnsi" w:eastAsia="宋体" w:hAnsiTheme="minorHAnsi" w:hint="eastAsia"/>
        </w:rPr>
      </w:lvl>
    </w:lvlOverride>
  </w:num>
  <w:num w:numId="38" w16cid:durableId="1191601530">
    <w:abstractNumId w:val="13"/>
  </w:num>
  <w:num w:numId="39" w16cid:durableId="155807418">
    <w:abstractNumId w:val="8"/>
  </w:num>
  <w:num w:numId="40" w16cid:durableId="409739899">
    <w:abstractNumId w:val="0"/>
  </w:num>
  <w:num w:numId="41" w16cid:durableId="1645893590">
    <w:abstractNumId w:val="22"/>
  </w:num>
  <w:num w:numId="42" w16cid:durableId="5602169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B3D"/>
    <w:rsid w:val="00000507"/>
    <w:rsid w:val="00000AD6"/>
    <w:rsid w:val="00000F45"/>
    <w:rsid w:val="000035AB"/>
    <w:rsid w:val="00003E19"/>
    <w:rsid w:val="00005600"/>
    <w:rsid w:val="00005D9B"/>
    <w:rsid w:val="00006582"/>
    <w:rsid w:val="00006AC4"/>
    <w:rsid w:val="00006D2A"/>
    <w:rsid w:val="00007631"/>
    <w:rsid w:val="0001174F"/>
    <w:rsid w:val="000118C2"/>
    <w:rsid w:val="00013974"/>
    <w:rsid w:val="00013A23"/>
    <w:rsid w:val="00014058"/>
    <w:rsid w:val="00017400"/>
    <w:rsid w:val="00017FCB"/>
    <w:rsid w:val="00020461"/>
    <w:rsid w:val="00020AE0"/>
    <w:rsid w:val="0002111A"/>
    <w:rsid w:val="0002112F"/>
    <w:rsid w:val="00024766"/>
    <w:rsid w:val="00025C28"/>
    <w:rsid w:val="0003436B"/>
    <w:rsid w:val="000362BA"/>
    <w:rsid w:val="000367CB"/>
    <w:rsid w:val="0003686D"/>
    <w:rsid w:val="00037A4D"/>
    <w:rsid w:val="00037AB5"/>
    <w:rsid w:val="000438DE"/>
    <w:rsid w:val="00046CF0"/>
    <w:rsid w:val="000470B5"/>
    <w:rsid w:val="00047173"/>
    <w:rsid w:val="00050415"/>
    <w:rsid w:val="00050BF8"/>
    <w:rsid w:val="00053846"/>
    <w:rsid w:val="0005416C"/>
    <w:rsid w:val="00057051"/>
    <w:rsid w:val="00057757"/>
    <w:rsid w:val="00061D25"/>
    <w:rsid w:val="000625E0"/>
    <w:rsid w:val="00062B63"/>
    <w:rsid w:val="000648E8"/>
    <w:rsid w:val="00064B7B"/>
    <w:rsid w:val="00064C2F"/>
    <w:rsid w:val="00064DC0"/>
    <w:rsid w:val="0006753C"/>
    <w:rsid w:val="00070A54"/>
    <w:rsid w:val="00072626"/>
    <w:rsid w:val="00073136"/>
    <w:rsid w:val="0007361D"/>
    <w:rsid w:val="0007414F"/>
    <w:rsid w:val="00074690"/>
    <w:rsid w:val="000749A4"/>
    <w:rsid w:val="00076052"/>
    <w:rsid w:val="00076423"/>
    <w:rsid w:val="00082571"/>
    <w:rsid w:val="00083A06"/>
    <w:rsid w:val="00085F93"/>
    <w:rsid w:val="00090AA2"/>
    <w:rsid w:val="00094127"/>
    <w:rsid w:val="00096E89"/>
    <w:rsid w:val="000A0189"/>
    <w:rsid w:val="000A2039"/>
    <w:rsid w:val="000A2715"/>
    <w:rsid w:val="000A45F7"/>
    <w:rsid w:val="000A7ABB"/>
    <w:rsid w:val="000B00D8"/>
    <w:rsid w:val="000B07C7"/>
    <w:rsid w:val="000B0B1F"/>
    <w:rsid w:val="000B1168"/>
    <w:rsid w:val="000B2F4A"/>
    <w:rsid w:val="000B31A4"/>
    <w:rsid w:val="000B489E"/>
    <w:rsid w:val="000B52DD"/>
    <w:rsid w:val="000B5954"/>
    <w:rsid w:val="000C01BB"/>
    <w:rsid w:val="000C03EC"/>
    <w:rsid w:val="000C0452"/>
    <w:rsid w:val="000C4714"/>
    <w:rsid w:val="000C4CC8"/>
    <w:rsid w:val="000C572B"/>
    <w:rsid w:val="000C7509"/>
    <w:rsid w:val="000C7AE9"/>
    <w:rsid w:val="000D08C4"/>
    <w:rsid w:val="000D54DE"/>
    <w:rsid w:val="000E0399"/>
    <w:rsid w:val="000E145F"/>
    <w:rsid w:val="000E1551"/>
    <w:rsid w:val="000E3EB2"/>
    <w:rsid w:val="000E4867"/>
    <w:rsid w:val="000E53E1"/>
    <w:rsid w:val="000F3D89"/>
    <w:rsid w:val="000F414D"/>
    <w:rsid w:val="000F4948"/>
    <w:rsid w:val="000F4CAB"/>
    <w:rsid w:val="000F4EC2"/>
    <w:rsid w:val="000F62C7"/>
    <w:rsid w:val="000F6A58"/>
    <w:rsid w:val="000F7209"/>
    <w:rsid w:val="000F7418"/>
    <w:rsid w:val="00100B5B"/>
    <w:rsid w:val="0010235D"/>
    <w:rsid w:val="00102D7F"/>
    <w:rsid w:val="001036DD"/>
    <w:rsid w:val="00104F65"/>
    <w:rsid w:val="001059D6"/>
    <w:rsid w:val="00106BEB"/>
    <w:rsid w:val="00106C57"/>
    <w:rsid w:val="00107351"/>
    <w:rsid w:val="001073F3"/>
    <w:rsid w:val="00107F71"/>
    <w:rsid w:val="00111E85"/>
    <w:rsid w:val="00113296"/>
    <w:rsid w:val="001136DA"/>
    <w:rsid w:val="00113CEF"/>
    <w:rsid w:val="00113E38"/>
    <w:rsid w:val="00114311"/>
    <w:rsid w:val="0011796C"/>
    <w:rsid w:val="00117B90"/>
    <w:rsid w:val="001207B6"/>
    <w:rsid w:val="00120BD9"/>
    <w:rsid w:val="001212C9"/>
    <w:rsid w:val="0012235E"/>
    <w:rsid w:val="001223CA"/>
    <w:rsid w:val="001225EB"/>
    <w:rsid w:val="001232FB"/>
    <w:rsid w:val="00123335"/>
    <w:rsid w:val="0012499A"/>
    <w:rsid w:val="00124DD7"/>
    <w:rsid w:val="001253AE"/>
    <w:rsid w:val="00126014"/>
    <w:rsid w:val="0012641C"/>
    <w:rsid w:val="001274EC"/>
    <w:rsid w:val="00127611"/>
    <w:rsid w:val="0012769D"/>
    <w:rsid w:val="001277F1"/>
    <w:rsid w:val="00130567"/>
    <w:rsid w:val="001334C4"/>
    <w:rsid w:val="00134F9B"/>
    <w:rsid w:val="00135AB4"/>
    <w:rsid w:val="00135DD4"/>
    <w:rsid w:val="00137B02"/>
    <w:rsid w:val="00140DE6"/>
    <w:rsid w:val="00141BE9"/>
    <w:rsid w:val="00143390"/>
    <w:rsid w:val="001435EE"/>
    <w:rsid w:val="00143BEB"/>
    <w:rsid w:val="00143C87"/>
    <w:rsid w:val="00144443"/>
    <w:rsid w:val="00144DF4"/>
    <w:rsid w:val="0014660D"/>
    <w:rsid w:val="00146791"/>
    <w:rsid w:val="0014754F"/>
    <w:rsid w:val="00150BBE"/>
    <w:rsid w:val="00151293"/>
    <w:rsid w:val="00157F8A"/>
    <w:rsid w:val="0016070E"/>
    <w:rsid w:val="001655A8"/>
    <w:rsid w:val="0016745C"/>
    <w:rsid w:val="00167D4B"/>
    <w:rsid w:val="0017475F"/>
    <w:rsid w:val="00174921"/>
    <w:rsid w:val="00175834"/>
    <w:rsid w:val="0017678E"/>
    <w:rsid w:val="00177F48"/>
    <w:rsid w:val="001820C5"/>
    <w:rsid w:val="00182C4B"/>
    <w:rsid w:val="001833BB"/>
    <w:rsid w:val="001836D7"/>
    <w:rsid w:val="00185A59"/>
    <w:rsid w:val="00190333"/>
    <w:rsid w:val="00191431"/>
    <w:rsid w:val="001919C3"/>
    <w:rsid w:val="00196DD3"/>
    <w:rsid w:val="001A080C"/>
    <w:rsid w:val="001A2F2C"/>
    <w:rsid w:val="001A3726"/>
    <w:rsid w:val="001A3915"/>
    <w:rsid w:val="001A3A43"/>
    <w:rsid w:val="001A3FD2"/>
    <w:rsid w:val="001A405D"/>
    <w:rsid w:val="001A4152"/>
    <w:rsid w:val="001A44C1"/>
    <w:rsid w:val="001A69F5"/>
    <w:rsid w:val="001A76A4"/>
    <w:rsid w:val="001A7A51"/>
    <w:rsid w:val="001B044D"/>
    <w:rsid w:val="001B0E74"/>
    <w:rsid w:val="001B0F3C"/>
    <w:rsid w:val="001B14B0"/>
    <w:rsid w:val="001B2442"/>
    <w:rsid w:val="001B2941"/>
    <w:rsid w:val="001B349D"/>
    <w:rsid w:val="001B57DF"/>
    <w:rsid w:val="001B6623"/>
    <w:rsid w:val="001B73FC"/>
    <w:rsid w:val="001C1221"/>
    <w:rsid w:val="001C16EC"/>
    <w:rsid w:val="001C1958"/>
    <w:rsid w:val="001C1E99"/>
    <w:rsid w:val="001C20EF"/>
    <w:rsid w:val="001C499A"/>
    <w:rsid w:val="001C5F5F"/>
    <w:rsid w:val="001C6112"/>
    <w:rsid w:val="001C7823"/>
    <w:rsid w:val="001D0FD6"/>
    <w:rsid w:val="001D16F1"/>
    <w:rsid w:val="001D2ACB"/>
    <w:rsid w:val="001D31DA"/>
    <w:rsid w:val="001D3F67"/>
    <w:rsid w:val="001D744D"/>
    <w:rsid w:val="001D7CFD"/>
    <w:rsid w:val="001E1F1E"/>
    <w:rsid w:val="001E235C"/>
    <w:rsid w:val="001E3015"/>
    <w:rsid w:val="001E5B1E"/>
    <w:rsid w:val="001F42C5"/>
    <w:rsid w:val="001F656A"/>
    <w:rsid w:val="00200D3F"/>
    <w:rsid w:val="00201B98"/>
    <w:rsid w:val="00201F59"/>
    <w:rsid w:val="00203956"/>
    <w:rsid w:val="0020499A"/>
    <w:rsid w:val="00205919"/>
    <w:rsid w:val="00205D54"/>
    <w:rsid w:val="00206246"/>
    <w:rsid w:val="00206BFA"/>
    <w:rsid w:val="00211305"/>
    <w:rsid w:val="0021193D"/>
    <w:rsid w:val="00212E19"/>
    <w:rsid w:val="00212F06"/>
    <w:rsid w:val="00214F39"/>
    <w:rsid w:val="00217AF3"/>
    <w:rsid w:val="00220FF4"/>
    <w:rsid w:val="00221B83"/>
    <w:rsid w:val="002238FA"/>
    <w:rsid w:val="00226E13"/>
    <w:rsid w:val="00226E9A"/>
    <w:rsid w:val="002300B7"/>
    <w:rsid w:val="002315E9"/>
    <w:rsid w:val="002340F7"/>
    <w:rsid w:val="00235327"/>
    <w:rsid w:val="0023659D"/>
    <w:rsid w:val="002372B5"/>
    <w:rsid w:val="00237DD7"/>
    <w:rsid w:val="002411E0"/>
    <w:rsid w:val="00242CE5"/>
    <w:rsid w:val="0024399A"/>
    <w:rsid w:val="002441D4"/>
    <w:rsid w:val="00244D77"/>
    <w:rsid w:val="002474D3"/>
    <w:rsid w:val="0025068E"/>
    <w:rsid w:val="00251AD8"/>
    <w:rsid w:val="002520DE"/>
    <w:rsid w:val="00252392"/>
    <w:rsid w:val="00252EBF"/>
    <w:rsid w:val="002549F1"/>
    <w:rsid w:val="002550D5"/>
    <w:rsid w:val="00261B26"/>
    <w:rsid w:val="00265B95"/>
    <w:rsid w:val="00265E38"/>
    <w:rsid w:val="002668FB"/>
    <w:rsid w:val="00266C0B"/>
    <w:rsid w:val="00266E67"/>
    <w:rsid w:val="002727E2"/>
    <w:rsid w:val="002745F3"/>
    <w:rsid w:val="0027612A"/>
    <w:rsid w:val="00276641"/>
    <w:rsid w:val="00276F4B"/>
    <w:rsid w:val="00277335"/>
    <w:rsid w:val="00277F01"/>
    <w:rsid w:val="00283858"/>
    <w:rsid w:val="0028400C"/>
    <w:rsid w:val="002850DC"/>
    <w:rsid w:val="00285313"/>
    <w:rsid w:val="00286290"/>
    <w:rsid w:val="002865A5"/>
    <w:rsid w:val="002868AD"/>
    <w:rsid w:val="00286E4D"/>
    <w:rsid w:val="002872ED"/>
    <w:rsid w:val="00293F94"/>
    <w:rsid w:val="002944BB"/>
    <w:rsid w:val="0029481E"/>
    <w:rsid w:val="00295270"/>
    <w:rsid w:val="00296898"/>
    <w:rsid w:val="002977CD"/>
    <w:rsid w:val="00297D50"/>
    <w:rsid w:val="002A1251"/>
    <w:rsid w:val="002A2DFA"/>
    <w:rsid w:val="002A3B4D"/>
    <w:rsid w:val="002A3CB9"/>
    <w:rsid w:val="002A4FC2"/>
    <w:rsid w:val="002A5266"/>
    <w:rsid w:val="002A5E76"/>
    <w:rsid w:val="002A779B"/>
    <w:rsid w:val="002B02B1"/>
    <w:rsid w:val="002B06C1"/>
    <w:rsid w:val="002B0E4F"/>
    <w:rsid w:val="002B1144"/>
    <w:rsid w:val="002B15DD"/>
    <w:rsid w:val="002B2390"/>
    <w:rsid w:val="002B36A5"/>
    <w:rsid w:val="002B54E0"/>
    <w:rsid w:val="002B6011"/>
    <w:rsid w:val="002B66CE"/>
    <w:rsid w:val="002C08FD"/>
    <w:rsid w:val="002C176F"/>
    <w:rsid w:val="002C22A4"/>
    <w:rsid w:val="002C5F8B"/>
    <w:rsid w:val="002C6693"/>
    <w:rsid w:val="002C6970"/>
    <w:rsid w:val="002C69A5"/>
    <w:rsid w:val="002C7A22"/>
    <w:rsid w:val="002D0D61"/>
    <w:rsid w:val="002D4C0F"/>
    <w:rsid w:val="002D5228"/>
    <w:rsid w:val="002D7133"/>
    <w:rsid w:val="002E697E"/>
    <w:rsid w:val="002E7F2E"/>
    <w:rsid w:val="002F0C15"/>
    <w:rsid w:val="002F3482"/>
    <w:rsid w:val="002F3F63"/>
    <w:rsid w:val="002F6147"/>
    <w:rsid w:val="003014BB"/>
    <w:rsid w:val="00301BFB"/>
    <w:rsid w:val="00304990"/>
    <w:rsid w:val="00306D2D"/>
    <w:rsid w:val="00310E12"/>
    <w:rsid w:val="00311A00"/>
    <w:rsid w:val="00311A48"/>
    <w:rsid w:val="00311CC0"/>
    <w:rsid w:val="003121E9"/>
    <w:rsid w:val="003122B6"/>
    <w:rsid w:val="00316829"/>
    <w:rsid w:val="003178D4"/>
    <w:rsid w:val="00320419"/>
    <w:rsid w:val="00322768"/>
    <w:rsid w:val="0032293A"/>
    <w:rsid w:val="00323957"/>
    <w:rsid w:val="00325EFD"/>
    <w:rsid w:val="0032708D"/>
    <w:rsid w:val="00332CB5"/>
    <w:rsid w:val="00333089"/>
    <w:rsid w:val="003341C8"/>
    <w:rsid w:val="003351DE"/>
    <w:rsid w:val="0033533B"/>
    <w:rsid w:val="003379DD"/>
    <w:rsid w:val="00340B72"/>
    <w:rsid w:val="0034127D"/>
    <w:rsid w:val="003419E4"/>
    <w:rsid w:val="00341E1B"/>
    <w:rsid w:val="003420C1"/>
    <w:rsid w:val="00342BC8"/>
    <w:rsid w:val="00343A89"/>
    <w:rsid w:val="00346424"/>
    <w:rsid w:val="003478FF"/>
    <w:rsid w:val="00347A39"/>
    <w:rsid w:val="00360170"/>
    <w:rsid w:val="0036028A"/>
    <w:rsid w:val="003604C9"/>
    <w:rsid w:val="00363EBC"/>
    <w:rsid w:val="00364846"/>
    <w:rsid w:val="00364F77"/>
    <w:rsid w:val="00365B61"/>
    <w:rsid w:val="00370087"/>
    <w:rsid w:val="00371796"/>
    <w:rsid w:val="00371F00"/>
    <w:rsid w:val="00373299"/>
    <w:rsid w:val="00382A74"/>
    <w:rsid w:val="00384542"/>
    <w:rsid w:val="003853B2"/>
    <w:rsid w:val="0038590A"/>
    <w:rsid w:val="0038663F"/>
    <w:rsid w:val="00391BFF"/>
    <w:rsid w:val="00392EAA"/>
    <w:rsid w:val="00394928"/>
    <w:rsid w:val="00394F47"/>
    <w:rsid w:val="0039748D"/>
    <w:rsid w:val="003A1EF1"/>
    <w:rsid w:val="003A26D3"/>
    <w:rsid w:val="003A38A3"/>
    <w:rsid w:val="003A3A54"/>
    <w:rsid w:val="003A53CB"/>
    <w:rsid w:val="003A5B65"/>
    <w:rsid w:val="003A61EA"/>
    <w:rsid w:val="003A6916"/>
    <w:rsid w:val="003A7F1E"/>
    <w:rsid w:val="003B2C4C"/>
    <w:rsid w:val="003B2E42"/>
    <w:rsid w:val="003B44CE"/>
    <w:rsid w:val="003B5DD0"/>
    <w:rsid w:val="003B644B"/>
    <w:rsid w:val="003B734E"/>
    <w:rsid w:val="003C0D9B"/>
    <w:rsid w:val="003C2BD7"/>
    <w:rsid w:val="003C39A4"/>
    <w:rsid w:val="003C4134"/>
    <w:rsid w:val="003C63C7"/>
    <w:rsid w:val="003C70FA"/>
    <w:rsid w:val="003D01F8"/>
    <w:rsid w:val="003D0585"/>
    <w:rsid w:val="003D08F9"/>
    <w:rsid w:val="003D1D50"/>
    <w:rsid w:val="003D469F"/>
    <w:rsid w:val="003D5962"/>
    <w:rsid w:val="003D637A"/>
    <w:rsid w:val="003E0FFB"/>
    <w:rsid w:val="003E1538"/>
    <w:rsid w:val="003E2624"/>
    <w:rsid w:val="003E3E3E"/>
    <w:rsid w:val="003E4BA2"/>
    <w:rsid w:val="003E4BEC"/>
    <w:rsid w:val="003E4CAB"/>
    <w:rsid w:val="003E5908"/>
    <w:rsid w:val="003E612A"/>
    <w:rsid w:val="003E645F"/>
    <w:rsid w:val="003F1376"/>
    <w:rsid w:val="003F4C07"/>
    <w:rsid w:val="003F611A"/>
    <w:rsid w:val="003F648C"/>
    <w:rsid w:val="00402294"/>
    <w:rsid w:val="00404E11"/>
    <w:rsid w:val="00404EAB"/>
    <w:rsid w:val="00406674"/>
    <w:rsid w:val="00410191"/>
    <w:rsid w:val="004104C8"/>
    <w:rsid w:val="00413634"/>
    <w:rsid w:val="0041423F"/>
    <w:rsid w:val="004142AA"/>
    <w:rsid w:val="0041467F"/>
    <w:rsid w:val="00414876"/>
    <w:rsid w:val="00414C76"/>
    <w:rsid w:val="004157C5"/>
    <w:rsid w:val="00415C12"/>
    <w:rsid w:val="0041736E"/>
    <w:rsid w:val="00420851"/>
    <w:rsid w:val="00420DF8"/>
    <w:rsid w:val="00421ABF"/>
    <w:rsid w:val="00422D93"/>
    <w:rsid w:val="0042375F"/>
    <w:rsid w:val="0042393A"/>
    <w:rsid w:val="004244C6"/>
    <w:rsid w:val="00425387"/>
    <w:rsid w:val="004254CC"/>
    <w:rsid w:val="00427715"/>
    <w:rsid w:val="00427813"/>
    <w:rsid w:val="0043076F"/>
    <w:rsid w:val="00431C24"/>
    <w:rsid w:val="0043523D"/>
    <w:rsid w:val="00435CCA"/>
    <w:rsid w:val="00435D14"/>
    <w:rsid w:val="004430C2"/>
    <w:rsid w:val="00443A4A"/>
    <w:rsid w:val="00445634"/>
    <w:rsid w:val="0045005F"/>
    <w:rsid w:val="004504B7"/>
    <w:rsid w:val="00450DB9"/>
    <w:rsid w:val="004523DF"/>
    <w:rsid w:val="00455B15"/>
    <w:rsid w:val="00456E84"/>
    <w:rsid w:val="00460F06"/>
    <w:rsid w:val="004622F0"/>
    <w:rsid w:val="00463498"/>
    <w:rsid w:val="00463B88"/>
    <w:rsid w:val="00464B68"/>
    <w:rsid w:val="0046667C"/>
    <w:rsid w:val="00466A28"/>
    <w:rsid w:val="00467657"/>
    <w:rsid w:val="00471B82"/>
    <w:rsid w:val="00473541"/>
    <w:rsid w:val="00474376"/>
    <w:rsid w:val="00475433"/>
    <w:rsid w:val="004773EC"/>
    <w:rsid w:val="00480373"/>
    <w:rsid w:val="00482659"/>
    <w:rsid w:val="004835A1"/>
    <w:rsid w:val="004835E4"/>
    <w:rsid w:val="00484A0A"/>
    <w:rsid w:val="004851F9"/>
    <w:rsid w:val="0048542D"/>
    <w:rsid w:val="0049039B"/>
    <w:rsid w:val="004904AA"/>
    <w:rsid w:val="00491696"/>
    <w:rsid w:val="00493597"/>
    <w:rsid w:val="00495107"/>
    <w:rsid w:val="004952E1"/>
    <w:rsid w:val="0049697C"/>
    <w:rsid w:val="004A0603"/>
    <w:rsid w:val="004A3144"/>
    <w:rsid w:val="004A3C54"/>
    <w:rsid w:val="004A45FD"/>
    <w:rsid w:val="004A472D"/>
    <w:rsid w:val="004B14A5"/>
    <w:rsid w:val="004B5680"/>
    <w:rsid w:val="004B716F"/>
    <w:rsid w:val="004B75BA"/>
    <w:rsid w:val="004B760B"/>
    <w:rsid w:val="004B7A22"/>
    <w:rsid w:val="004C45EC"/>
    <w:rsid w:val="004C4DD1"/>
    <w:rsid w:val="004C56BA"/>
    <w:rsid w:val="004C77A1"/>
    <w:rsid w:val="004D07DF"/>
    <w:rsid w:val="004D3196"/>
    <w:rsid w:val="004D4116"/>
    <w:rsid w:val="004D42A1"/>
    <w:rsid w:val="004D4C6C"/>
    <w:rsid w:val="004D5686"/>
    <w:rsid w:val="004D71C1"/>
    <w:rsid w:val="004D7516"/>
    <w:rsid w:val="004E0539"/>
    <w:rsid w:val="004E1142"/>
    <w:rsid w:val="004E2C7D"/>
    <w:rsid w:val="004E478F"/>
    <w:rsid w:val="004E726B"/>
    <w:rsid w:val="004E761F"/>
    <w:rsid w:val="004F0EED"/>
    <w:rsid w:val="004F1C1D"/>
    <w:rsid w:val="004F34BC"/>
    <w:rsid w:val="004F39CD"/>
    <w:rsid w:val="004F46D8"/>
    <w:rsid w:val="004F47D7"/>
    <w:rsid w:val="004F71BE"/>
    <w:rsid w:val="0050100D"/>
    <w:rsid w:val="0050127F"/>
    <w:rsid w:val="00505DCA"/>
    <w:rsid w:val="00513A8D"/>
    <w:rsid w:val="0051444E"/>
    <w:rsid w:val="00515772"/>
    <w:rsid w:val="00516005"/>
    <w:rsid w:val="00522785"/>
    <w:rsid w:val="005233FF"/>
    <w:rsid w:val="00524ECF"/>
    <w:rsid w:val="00527CA8"/>
    <w:rsid w:val="00527F10"/>
    <w:rsid w:val="00530006"/>
    <w:rsid w:val="00530C67"/>
    <w:rsid w:val="00532551"/>
    <w:rsid w:val="00532B68"/>
    <w:rsid w:val="005343EA"/>
    <w:rsid w:val="00534F06"/>
    <w:rsid w:val="005355CF"/>
    <w:rsid w:val="00535EC2"/>
    <w:rsid w:val="00540506"/>
    <w:rsid w:val="00543AE4"/>
    <w:rsid w:val="00545AC4"/>
    <w:rsid w:val="005464E7"/>
    <w:rsid w:val="00546879"/>
    <w:rsid w:val="00547AA5"/>
    <w:rsid w:val="00550940"/>
    <w:rsid w:val="005567DE"/>
    <w:rsid w:val="005568CD"/>
    <w:rsid w:val="0056063B"/>
    <w:rsid w:val="005608CB"/>
    <w:rsid w:val="00561896"/>
    <w:rsid w:val="00563936"/>
    <w:rsid w:val="0056568D"/>
    <w:rsid w:val="00571C05"/>
    <w:rsid w:val="005762B7"/>
    <w:rsid w:val="00580069"/>
    <w:rsid w:val="00581025"/>
    <w:rsid w:val="005816FD"/>
    <w:rsid w:val="00581707"/>
    <w:rsid w:val="00581F6F"/>
    <w:rsid w:val="00582717"/>
    <w:rsid w:val="005834A1"/>
    <w:rsid w:val="00585799"/>
    <w:rsid w:val="00586430"/>
    <w:rsid w:val="005876C3"/>
    <w:rsid w:val="005879DB"/>
    <w:rsid w:val="00592536"/>
    <w:rsid w:val="00594159"/>
    <w:rsid w:val="0059437E"/>
    <w:rsid w:val="00596573"/>
    <w:rsid w:val="00596B41"/>
    <w:rsid w:val="00597AB7"/>
    <w:rsid w:val="005A1AE0"/>
    <w:rsid w:val="005A28DC"/>
    <w:rsid w:val="005A349D"/>
    <w:rsid w:val="005A6821"/>
    <w:rsid w:val="005A7FA4"/>
    <w:rsid w:val="005B00C3"/>
    <w:rsid w:val="005B5A18"/>
    <w:rsid w:val="005B5EEC"/>
    <w:rsid w:val="005B67A1"/>
    <w:rsid w:val="005B7DF2"/>
    <w:rsid w:val="005C0232"/>
    <w:rsid w:val="005C1939"/>
    <w:rsid w:val="005C2C3B"/>
    <w:rsid w:val="005C30C5"/>
    <w:rsid w:val="005C3D07"/>
    <w:rsid w:val="005C60BA"/>
    <w:rsid w:val="005C6176"/>
    <w:rsid w:val="005D198D"/>
    <w:rsid w:val="005D2EA8"/>
    <w:rsid w:val="005D3156"/>
    <w:rsid w:val="005D57E9"/>
    <w:rsid w:val="005E0D38"/>
    <w:rsid w:val="005E1AFF"/>
    <w:rsid w:val="005E2BBF"/>
    <w:rsid w:val="005E2F05"/>
    <w:rsid w:val="005E3C31"/>
    <w:rsid w:val="005F14B5"/>
    <w:rsid w:val="005F1C5E"/>
    <w:rsid w:val="005F4635"/>
    <w:rsid w:val="005F565B"/>
    <w:rsid w:val="005F566F"/>
    <w:rsid w:val="005F5A17"/>
    <w:rsid w:val="005F5BBE"/>
    <w:rsid w:val="005F6BE3"/>
    <w:rsid w:val="005F6C2F"/>
    <w:rsid w:val="00601070"/>
    <w:rsid w:val="006013BE"/>
    <w:rsid w:val="006022C2"/>
    <w:rsid w:val="00603AEA"/>
    <w:rsid w:val="0060527C"/>
    <w:rsid w:val="006060EC"/>
    <w:rsid w:val="006069AB"/>
    <w:rsid w:val="00606A36"/>
    <w:rsid w:val="00606EFC"/>
    <w:rsid w:val="00611A0C"/>
    <w:rsid w:val="006121B6"/>
    <w:rsid w:val="00613E0C"/>
    <w:rsid w:val="00614440"/>
    <w:rsid w:val="006151F8"/>
    <w:rsid w:val="00615E75"/>
    <w:rsid w:val="006204A3"/>
    <w:rsid w:val="00620EF3"/>
    <w:rsid w:val="00621E7F"/>
    <w:rsid w:val="00622A19"/>
    <w:rsid w:val="00622B1F"/>
    <w:rsid w:val="006234D2"/>
    <w:rsid w:val="006244D9"/>
    <w:rsid w:val="0062727B"/>
    <w:rsid w:val="00627873"/>
    <w:rsid w:val="00630BDA"/>
    <w:rsid w:val="00633913"/>
    <w:rsid w:val="00633B1C"/>
    <w:rsid w:val="006358AA"/>
    <w:rsid w:val="006359CD"/>
    <w:rsid w:val="00635F57"/>
    <w:rsid w:val="00636878"/>
    <w:rsid w:val="00640230"/>
    <w:rsid w:val="00642217"/>
    <w:rsid w:val="00643023"/>
    <w:rsid w:val="00643725"/>
    <w:rsid w:val="006448EE"/>
    <w:rsid w:val="00645435"/>
    <w:rsid w:val="00645A80"/>
    <w:rsid w:val="00645E57"/>
    <w:rsid w:val="00646A23"/>
    <w:rsid w:val="00652B5D"/>
    <w:rsid w:val="006537EB"/>
    <w:rsid w:val="00654C8D"/>
    <w:rsid w:val="00654CB6"/>
    <w:rsid w:val="006555F8"/>
    <w:rsid w:val="00656051"/>
    <w:rsid w:val="00656CE3"/>
    <w:rsid w:val="00657D58"/>
    <w:rsid w:val="0066110E"/>
    <w:rsid w:val="00661441"/>
    <w:rsid w:val="00661794"/>
    <w:rsid w:val="00661DC4"/>
    <w:rsid w:val="0066275A"/>
    <w:rsid w:val="00663806"/>
    <w:rsid w:val="006642F7"/>
    <w:rsid w:val="006643A1"/>
    <w:rsid w:val="0066523C"/>
    <w:rsid w:val="00665A8A"/>
    <w:rsid w:val="00666D87"/>
    <w:rsid w:val="00666F39"/>
    <w:rsid w:val="00667E9B"/>
    <w:rsid w:val="00674AB8"/>
    <w:rsid w:val="00674B96"/>
    <w:rsid w:val="0067670C"/>
    <w:rsid w:val="00677A02"/>
    <w:rsid w:val="0068088C"/>
    <w:rsid w:val="006823DD"/>
    <w:rsid w:val="00683017"/>
    <w:rsid w:val="00683638"/>
    <w:rsid w:val="006836D2"/>
    <w:rsid w:val="00684DBC"/>
    <w:rsid w:val="00686EC0"/>
    <w:rsid w:val="0068725E"/>
    <w:rsid w:val="0069396A"/>
    <w:rsid w:val="0069438D"/>
    <w:rsid w:val="00695830"/>
    <w:rsid w:val="00697340"/>
    <w:rsid w:val="006977C7"/>
    <w:rsid w:val="006A1BF9"/>
    <w:rsid w:val="006A2047"/>
    <w:rsid w:val="006A2C29"/>
    <w:rsid w:val="006A54C2"/>
    <w:rsid w:val="006A724F"/>
    <w:rsid w:val="006A7595"/>
    <w:rsid w:val="006A7647"/>
    <w:rsid w:val="006A7BB5"/>
    <w:rsid w:val="006B00A3"/>
    <w:rsid w:val="006B17D4"/>
    <w:rsid w:val="006B5BE5"/>
    <w:rsid w:val="006B7688"/>
    <w:rsid w:val="006B7F0E"/>
    <w:rsid w:val="006C0519"/>
    <w:rsid w:val="006C0DC8"/>
    <w:rsid w:val="006C2D46"/>
    <w:rsid w:val="006C3932"/>
    <w:rsid w:val="006C6988"/>
    <w:rsid w:val="006C714E"/>
    <w:rsid w:val="006C7E75"/>
    <w:rsid w:val="006D22F9"/>
    <w:rsid w:val="006D3365"/>
    <w:rsid w:val="006D3384"/>
    <w:rsid w:val="006D3453"/>
    <w:rsid w:val="006D41A2"/>
    <w:rsid w:val="006D5D29"/>
    <w:rsid w:val="006D60F5"/>
    <w:rsid w:val="006D6695"/>
    <w:rsid w:val="006E13D6"/>
    <w:rsid w:val="006E2384"/>
    <w:rsid w:val="006E2EC1"/>
    <w:rsid w:val="006E3977"/>
    <w:rsid w:val="006E78FF"/>
    <w:rsid w:val="006E7B3D"/>
    <w:rsid w:val="006F0E69"/>
    <w:rsid w:val="006F11BB"/>
    <w:rsid w:val="006F1912"/>
    <w:rsid w:val="006F1BBC"/>
    <w:rsid w:val="006F2305"/>
    <w:rsid w:val="006F299C"/>
    <w:rsid w:val="006F3CBC"/>
    <w:rsid w:val="006F6A55"/>
    <w:rsid w:val="006F7FE4"/>
    <w:rsid w:val="0070014E"/>
    <w:rsid w:val="00702640"/>
    <w:rsid w:val="007037DD"/>
    <w:rsid w:val="00703D30"/>
    <w:rsid w:val="00703F4C"/>
    <w:rsid w:val="00704467"/>
    <w:rsid w:val="00705756"/>
    <w:rsid w:val="00706469"/>
    <w:rsid w:val="00706F98"/>
    <w:rsid w:val="007075FB"/>
    <w:rsid w:val="0070766E"/>
    <w:rsid w:val="007105C3"/>
    <w:rsid w:val="0071097B"/>
    <w:rsid w:val="00710A2D"/>
    <w:rsid w:val="00711FB3"/>
    <w:rsid w:val="0071627B"/>
    <w:rsid w:val="007173E2"/>
    <w:rsid w:val="0071798F"/>
    <w:rsid w:val="0072030A"/>
    <w:rsid w:val="00721AD0"/>
    <w:rsid w:val="00721D1D"/>
    <w:rsid w:val="00722C1A"/>
    <w:rsid w:val="00724233"/>
    <w:rsid w:val="007244CD"/>
    <w:rsid w:val="0072595B"/>
    <w:rsid w:val="00726001"/>
    <w:rsid w:val="007307DA"/>
    <w:rsid w:val="007311F9"/>
    <w:rsid w:val="007313F9"/>
    <w:rsid w:val="007323F4"/>
    <w:rsid w:val="0073253F"/>
    <w:rsid w:val="00732C69"/>
    <w:rsid w:val="00732FA1"/>
    <w:rsid w:val="00734C72"/>
    <w:rsid w:val="007401AF"/>
    <w:rsid w:val="00741CC4"/>
    <w:rsid w:val="00743497"/>
    <w:rsid w:val="00744395"/>
    <w:rsid w:val="00744595"/>
    <w:rsid w:val="00744D19"/>
    <w:rsid w:val="007453F7"/>
    <w:rsid w:val="00745F3E"/>
    <w:rsid w:val="00753262"/>
    <w:rsid w:val="007535D3"/>
    <w:rsid w:val="00753CB5"/>
    <w:rsid w:val="00756C82"/>
    <w:rsid w:val="00760E34"/>
    <w:rsid w:val="00762038"/>
    <w:rsid w:val="00762E0A"/>
    <w:rsid w:val="00762E9A"/>
    <w:rsid w:val="00764B93"/>
    <w:rsid w:val="00764FA4"/>
    <w:rsid w:val="00767BE1"/>
    <w:rsid w:val="0077020C"/>
    <w:rsid w:val="00770345"/>
    <w:rsid w:val="0077094D"/>
    <w:rsid w:val="0077213F"/>
    <w:rsid w:val="007809FB"/>
    <w:rsid w:val="00782249"/>
    <w:rsid w:val="00783715"/>
    <w:rsid w:val="00785CAC"/>
    <w:rsid w:val="0079164A"/>
    <w:rsid w:val="0079355B"/>
    <w:rsid w:val="00793DDE"/>
    <w:rsid w:val="0079481A"/>
    <w:rsid w:val="007967B8"/>
    <w:rsid w:val="00796DEE"/>
    <w:rsid w:val="007A02BD"/>
    <w:rsid w:val="007A0DF2"/>
    <w:rsid w:val="007A1831"/>
    <w:rsid w:val="007A406D"/>
    <w:rsid w:val="007A4811"/>
    <w:rsid w:val="007A5EA0"/>
    <w:rsid w:val="007A6311"/>
    <w:rsid w:val="007A6ED4"/>
    <w:rsid w:val="007B3346"/>
    <w:rsid w:val="007B342A"/>
    <w:rsid w:val="007B5C8E"/>
    <w:rsid w:val="007B6E7C"/>
    <w:rsid w:val="007C011A"/>
    <w:rsid w:val="007C1064"/>
    <w:rsid w:val="007C174B"/>
    <w:rsid w:val="007C24E5"/>
    <w:rsid w:val="007C331A"/>
    <w:rsid w:val="007C5C97"/>
    <w:rsid w:val="007C6C6C"/>
    <w:rsid w:val="007C7C89"/>
    <w:rsid w:val="007C7F90"/>
    <w:rsid w:val="007D06EE"/>
    <w:rsid w:val="007D0843"/>
    <w:rsid w:val="007D0BF7"/>
    <w:rsid w:val="007D25DD"/>
    <w:rsid w:val="007E40DD"/>
    <w:rsid w:val="007F07AC"/>
    <w:rsid w:val="007F2486"/>
    <w:rsid w:val="007F2A4D"/>
    <w:rsid w:val="007F3EBE"/>
    <w:rsid w:val="007F4AFC"/>
    <w:rsid w:val="007F4B32"/>
    <w:rsid w:val="007F4DB8"/>
    <w:rsid w:val="007F550C"/>
    <w:rsid w:val="007F5576"/>
    <w:rsid w:val="007F73BC"/>
    <w:rsid w:val="0080000F"/>
    <w:rsid w:val="00800476"/>
    <w:rsid w:val="00801174"/>
    <w:rsid w:val="00803AA9"/>
    <w:rsid w:val="00804C56"/>
    <w:rsid w:val="00805D3E"/>
    <w:rsid w:val="00806ABB"/>
    <w:rsid w:val="0081022C"/>
    <w:rsid w:val="008114BA"/>
    <w:rsid w:val="00811824"/>
    <w:rsid w:val="00811E18"/>
    <w:rsid w:val="008134D3"/>
    <w:rsid w:val="008136DD"/>
    <w:rsid w:val="00814353"/>
    <w:rsid w:val="00814718"/>
    <w:rsid w:val="00817242"/>
    <w:rsid w:val="008204CB"/>
    <w:rsid w:val="00820BAC"/>
    <w:rsid w:val="00820EBE"/>
    <w:rsid w:val="0082214D"/>
    <w:rsid w:val="00822B72"/>
    <w:rsid w:val="008231AD"/>
    <w:rsid w:val="008234D4"/>
    <w:rsid w:val="008239FA"/>
    <w:rsid w:val="00823FD7"/>
    <w:rsid w:val="008247BD"/>
    <w:rsid w:val="0082482B"/>
    <w:rsid w:val="0082631D"/>
    <w:rsid w:val="00826613"/>
    <w:rsid w:val="00827111"/>
    <w:rsid w:val="00830F7B"/>
    <w:rsid w:val="00831B0F"/>
    <w:rsid w:val="008323CB"/>
    <w:rsid w:val="00832720"/>
    <w:rsid w:val="0083340F"/>
    <w:rsid w:val="008334BA"/>
    <w:rsid w:val="00833AFE"/>
    <w:rsid w:val="00836287"/>
    <w:rsid w:val="008374D1"/>
    <w:rsid w:val="008400E6"/>
    <w:rsid w:val="008412AA"/>
    <w:rsid w:val="00843E32"/>
    <w:rsid w:val="00843E34"/>
    <w:rsid w:val="00844992"/>
    <w:rsid w:val="00845A1F"/>
    <w:rsid w:val="00845B31"/>
    <w:rsid w:val="00845DEF"/>
    <w:rsid w:val="00847847"/>
    <w:rsid w:val="00847C91"/>
    <w:rsid w:val="008503AA"/>
    <w:rsid w:val="00851B28"/>
    <w:rsid w:val="00853300"/>
    <w:rsid w:val="00855412"/>
    <w:rsid w:val="00855AF4"/>
    <w:rsid w:val="00857271"/>
    <w:rsid w:val="00857C44"/>
    <w:rsid w:val="00860E92"/>
    <w:rsid w:val="008612A5"/>
    <w:rsid w:val="00863228"/>
    <w:rsid w:val="00864602"/>
    <w:rsid w:val="008649BE"/>
    <w:rsid w:val="00867646"/>
    <w:rsid w:val="0087091B"/>
    <w:rsid w:val="008713E6"/>
    <w:rsid w:val="00871B9F"/>
    <w:rsid w:val="008740A1"/>
    <w:rsid w:val="008802D5"/>
    <w:rsid w:val="0088078A"/>
    <w:rsid w:val="00883445"/>
    <w:rsid w:val="0088371E"/>
    <w:rsid w:val="00884047"/>
    <w:rsid w:val="008856D7"/>
    <w:rsid w:val="00885ABB"/>
    <w:rsid w:val="00885D1D"/>
    <w:rsid w:val="00886998"/>
    <w:rsid w:val="00895982"/>
    <w:rsid w:val="008A171C"/>
    <w:rsid w:val="008A1ACC"/>
    <w:rsid w:val="008A20C7"/>
    <w:rsid w:val="008A455A"/>
    <w:rsid w:val="008A54EA"/>
    <w:rsid w:val="008A62F5"/>
    <w:rsid w:val="008A772B"/>
    <w:rsid w:val="008B02C1"/>
    <w:rsid w:val="008B35CE"/>
    <w:rsid w:val="008B399D"/>
    <w:rsid w:val="008B3DD3"/>
    <w:rsid w:val="008B589C"/>
    <w:rsid w:val="008B6BF0"/>
    <w:rsid w:val="008B74E9"/>
    <w:rsid w:val="008C04CA"/>
    <w:rsid w:val="008C0BE9"/>
    <w:rsid w:val="008C3D5E"/>
    <w:rsid w:val="008C6501"/>
    <w:rsid w:val="008C6CA3"/>
    <w:rsid w:val="008D00F0"/>
    <w:rsid w:val="008D150F"/>
    <w:rsid w:val="008D2641"/>
    <w:rsid w:val="008D3882"/>
    <w:rsid w:val="008D3EBC"/>
    <w:rsid w:val="008D494D"/>
    <w:rsid w:val="008D55E2"/>
    <w:rsid w:val="008D6509"/>
    <w:rsid w:val="008E00CB"/>
    <w:rsid w:val="008E1A80"/>
    <w:rsid w:val="008E2705"/>
    <w:rsid w:val="008E47FB"/>
    <w:rsid w:val="008E53DF"/>
    <w:rsid w:val="008F1544"/>
    <w:rsid w:val="008F16A3"/>
    <w:rsid w:val="008F2248"/>
    <w:rsid w:val="008F27EA"/>
    <w:rsid w:val="008F3912"/>
    <w:rsid w:val="008F3C56"/>
    <w:rsid w:val="008F5F5B"/>
    <w:rsid w:val="008F6EDE"/>
    <w:rsid w:val="00903303"/>
    <w:rsid w:val="009042DD"/>
    <w:rsid w:val="00904C5D"/>
    <w:rsid w:val="009060BC"/>
    <w:rsid w:val="00907EA3"/>
    <w:rsid w:val="00910D35"/>
    <w:rsid w:val="009123FD"/>
    <w:rsid w:val="00913455"/>
    <w:rsid w:val="009147A0"/>
    <w:rsid w:val="00916541"/>
    <w:rsid w:val="00916C62"/>
    <w:rsid w:val="00917FE8"/>
    <w:rsid w:val="00920118"/>
    <w:rsid w:val="00921177"/>
    <w:rsid w:val="0092155D"/>
    <w:rsid w:val="009219AC"/>
    <w:rsid w:val="009219C7"/>
    <w:rsid w:val="00922CF4"/>
    <w:rsid w:val="00925D62"/>
    <w:rsid w:val="009265A9"/>
    <w:rsid w:val="009269AE"/>
    <w:rsid w:val="00926FE0"/>
    <w:rsid w:val="009275E0"/>
    <w:rsid w:val="00932A2E"/>
    <w:rsid w:val="00933034"/>
    <w:rsid w:val="009345D6"/>
    <w:rsid w:val="00934689"/>
    <w:rsid w:val="009346A0"/>
    <w:rsid w:val="00935495"/>
    <w:rsid w:val="00937340"/>
    <w:rsid w:val="00941179"/>
    <w:rsid w:val="009412D0"/>
    <w:rsid w:val="00941885"/>
    <w:rsid w:val="009419F9"/>
    <w:rsid w:val="00941EC8"/>
    <w:rsid w:val="009422D1"/>
    <w:rsid w:val="00943215"/>
    <w:rsid w:val="00943DA8"/>
    <w:rsid w:val="00944751"/>
    <w:rsid w:val="0094765F"/>
    <w:rsid w:val="00950069"/>
    <w:rsid w:val="0095018D"/>
    <w:rsid w:val="00951BEC"/>
    <w:rsid w:val="0095387D"/>
    <w:rsid w:val="0095792F"/>
    <w:rsid w:val="00957FDF"/>
    <w:rsid w:val="00960721"/>
    <w:rsid w:val="00960C04"/>
    <w:rsid w:val="00960D17"/>
    <w:rsid w:val="00961013"/>
    <w:rsid w:val="0096152F"/>
    <w:rsid w:val="00962CFC"/>
    <w:rsid w:val="00964BEC"/>
    <w:rsid w:val="009653F5"/>
    <w:rsid w:val="009658E6"/>
    <w:rsid w:val="009662B2"/>
    <w:rsid w:val="00966584"/>
    <w:rsid w:val="00966635"/>
    <w:rsid w:val="00966F75"/>
    <w:rsid w:val="00967564"/>
    <w:rsid w:val="0096765B"/>
    <w:rsid w:val="00970910"/>
    <w:rsid w:val="00971138"/>
    <w:rsid w:val="00971FDB"/>
    <w:rsid w:val="009737C6"/>
    <w:rsid w:val="009741D2"/>
    <w:rsid w:val="00974B7B"/>
    <w:rsid w:val="00974E68"/>
    <w:rsid w:val="009776CC"/>
    <w:rsid w:val="00977CA5"/>
    <w:rsid w:val="00980469"/>
    <w:rsid w:val="00982351"/>
    <w:rsid w:val="0098246B"/>
    <w:rsid w:val="00982952"/>
    <w:rsid w:val="00982B86"/>
    <w:rsid w:val="00984406"/>
    <w:rsid w:val="009900FC"/>
    <w:rsid w:val="00990A95"/>
    <w:rsid w:val="00990F68"/>
    <w:rsid w:val="00991079"/>
    <w:rsid w:val="009929BD"/>
    <w:rsid w:val="00993B06"/>
    <w:rsid w:val="009A01C8"/>
    <w:rsid w:val="009A20EC"/>
    <w:rsid w:val="009A429B"/>
    <w:rsid w:val="009A4B34"/>
    <w:rsid w:val="009A5560"/>
    <w:rsid w:val="009A5571"/>
    <w:rsid w:val="009A5672"/>
    <w:rsid w:val="009A56CA"/>
    <w:rsid w:val="009A63A8"/>
    <w:rsid w:val="009A752D"/>
    <w:rsid w:val="009B09F4"/>
    <w:rsid w:val="009B0E60"/>
    <w:rsid w:val="009B1C38"/>
    <w:rsid w:val="009B3E65"/>
    <w:rsid w:val="009B3EF1"/>
    <w:rsid w:val="009B42AF"/>
    <w:rsid w:val="009B4B3C"/>
    <w:rsid w:val="009B4E17"/>
    <w:rsid w:val="009B55DB"/>
    <w:rsid w:val="009B61E7"/>
    <w:rsid w:val="009B660D"/>
    <w:rsid w:val="009B7187"/>
    <w:rsid w:val="009C0D5A"/>
    <w:rsid w:val="009C12FA"/>
    <w:rsid w:val="009C1F35"/>
    <w:rsid w:val="009C2871"/>
    <w:rsid w:val="009C306A"/>
    <w:rsid w:val="009C386A"/>
    <w:rsid w:val="009C3D7E"/>
    <w:rsid w:val="009C4D9A"/>
    <w:rsid w:val="009C5575"/>
    <w:rsid w:val="009C73A5"/>
    <w:rsid w:val="009C78A8"/>
    <w:rsid w:val="009D1A22"/>
    <w:rsid w:val="009D2E08"/>
    <w:rsid w:val="009D4E58"/>
    <w:rsid w:val="009D6392"/>
    <w:rsid w:val="009D6500"/>
    <w:rsid w:val="009D6B39"/>
    <w:rsid w:val="009E13E6"/>
    <w:rsid w:val="009E1AE5"/>
    <w:rsid w:val="009E1C55"/>
    <w:rsid w:val="009E2513"/>
    <w:rsid w:val="009E3ED1"/>
    <w:rsid w:val="009E7817"/>
    <w:rsid w:val="009F1A8F"/>
    <w:rsid w:val="009F31C8"/>
    <w:rsid w:val="009F56A5"/>
    <w:rsid w:val="009F574B"/>
    <w:rsid w:val="009F59A6"/>
    <w:rsid w:val="009F5D1B"/>
    <w:rsid w:val="009F7004"/>
    <w:rsid w:val="009F7897"/>
    <w:rsid w:val="00A02039"/>
    <w:rsid w:val="00A03DB7"/>
    <w:rsid w:val="00A121AF"/>
    <w:rsid w:val="00A155AD"/>
    <w:rsid w:val="00A15BDD"/>
    <w:rsid w:val="00A15D59"/>
    <w:rsid w:val="00A20445"/>
    <w:rsid w:val="00A20E87"/>
    <w:rsid w:val="00A24332"/>
    <w:rsid w:val="00A24792"/>
    <w:rsid w:val="00A24F4E"/>
    <w:rsid w:val="00A25E6D"/>
    <w:rsid w:val="00A26642"/>
    <w:rsid w:val="00A26A16"/>
    <w:rsid w:val="00A30882"/>
    <w:rsid w:val="00A368D3"/>
    <w:rsid w:val="00A44741"/>
    <w:rsid w:val="00A448E5"/>
    <w:rsid w:val="00A4609D"/>
    <w:rsid w:val="00A4770C"/>
    <w:rsid w:val="00A512B1"/>
    <w:rsid w:val="00A51F67"/>
    <w:rsid w:val="00A5243B"/>
    <w:rsid w:val="00A535AE"/>
    <w:rsid w:val="00A54335"/>
    <w:rsid w:val="00A54D24"/>
    <w:rsid w:val="00A54DAC"/>
    <w:rsid w:val="00A56687"/>
    <w:rsid w:val="00A62454"/>
    <w:rsid w:val="00A63DB6"/>
    <w:rsid w:val="00A65BBB"/>
    <w:rsid w:val="00A66D0F"/>
    <w:rsid w:val="00A7069E"/>
    <w:rsid w:val="00A7264D"/>
    <w:rsid w:val="00A72BEB"/>
    <w:rsid w:val="00A72FD5"/>
    <w:rsid w:val="00A73572"/>
    <w:rsid w:val="00A735C1"/>
    <w:rsid w:val="00A74F3F"/>
    <w:rsid w:val="00A75DF9"/>
    <w:rsid w:val="00A80803"/>
    <w:rsid w:val="00A8138E"/>
    <w:rsid w:val="00A8218F"/>
    <w:rsid w:val="00A83849"/>
    <w:rsid w:val="00A838F7"/>
    <w:rsid w:val="00A85230"/>
    <w:rsid w:val="00A85391"/>
    <w:rsid w:val="00A853C0"/>
    <w:rsid w:val="00A85CAE"/>
    <w:rsid w:val="00A87483"/>
    <w:rsid w:val="00A87543"/>
    <w:rsid w:val="00A87D64"/>
    <w:rsid w:val="00A87EE7"/>
    <w:rsid w:val="00A92A64"/>
    <w:rsid w:val="00A92B47"/>
    <w:rsid w:val="00A95340"/>
    <w:rsid w:val="00AA0639"/>
    <w:rsid w:val="00AA22AF"/>
    <w:rsid w:val="00AA31CE"/>
    <w:rsid w:val="00AA49DC"/>
    <w:rsid w:val="00AA4CB2"/>
    <w:rsid w:val="00AA577C"/>
    <w:rsid w:val="00AA5B94"/>
    <w:rsid w:val="00AA6B26"/>
    <w:rsid w:val="00AB14BB"/>
    <w:rsid w:val="00AB4EA7"/>
    <w:rsid w:val="00AB5DBE"/>
    <w:rsid w:val="00AB6F2C"/>
    <w:rsid w:val="00AB79C9"/>
    <w:rsid w:val="00AC270E"/>
    <w:rsid w:val="00AC316A"/>
    <w:rsid w:val="00AC3DAA"/>
    <w:rsid w:val="00AC4259"/>
    <w:rsid w:val="00AC4A35"/>
    <w:rsid w:val="00AC618F"/>
    <w:rsid w:val="00AC7812"/>
    <w:rsid w:val="00AD0437"/>
    <w:rsid w:val="00AD1AA4"/>
    <w:rsid w:val="00AD2E9E"/>
    <w:rsid w:val="00AD306A"/>
    <w:rsid w:val="00AD4262"/>
    <w:rsid w:val="00AD4C2B"/>
    <w:rsid w:val="00AD5374"/>
    <w:rsid w:val="00AD5423"/>
    <w:rsid w:val="00AD6A21"/>
    <w:rsid w:val="00AD6ADB"/>
    <w:rsid w:val="00AD6C14"/>
    <w:rsid w:val="00AD7BD7"/>
    <w:rsid w:val="00AE0A6A"/>
    <w:rsid w:val="00AE0DB9"/>
    <w:rsid w:val="00AE2714"/>
    <w:rsid w:val="00AE4250"/>
    <w:rsid w:val="00AE4522"/>
    <w:rsid w:val="00AE56B5"/>
    <w:rsid w:val="00AE7A7E"/>
    <w:rsid w:val="00AF01FD"/>
    <w:rsid w:val="00AF046B"/>
    <w:rsid w:val="00AF1FA7"/>
    <w:rsid w:val="00AF2219"/>
    <w:rsid w:val="00AF3920"/>
    <w:rsid w:val="00AF4FB0"/>
    <w:rsid w:val="00AF524C"/>
    <w:rsid w:val="00AF6BB1"/>
    <w:rsid w:val="00AF742F"/>
    <w:rsid w:val="00B006C7"/>
    <w:rsid w:val="00B01222"/>
    <w:rsid w:val="00B01589"/>
    <w:rsid w:val="00B035F1"/>
    <w:rsid w:val="00B047D3"/>
    <w:rsid w:val="00B11C87"/>
    <w:rsid w:val="00B12789"/>
    <w:rsid w:val="00B13CC4"/>
    <w:rsid w:val="00B14BF5"/>
    <w:rsid w:val="00B1781A"/>
    <w:rsid w:val="00B20E2E"/>
    <w:rsid w:val="00B221B5"/>
    <w:rsid w:val="00B2267B"/>
    <w:rsid w:val="00B23F09"/>
    <w:rsid w:val="00B24F6E"/>
    <w:rsid w:val="00B25E0E"/>
    <w:rsid w:val="00B261FC"/>
    <w:rsid w:val="00B27D5E"/>
    <w:rsid w:val="00B3282A"/>
    <w:rsid w:val="00B33ECE"/>
    <w:rsid w:val="00B34B38"/>
    <w:rsid w:val="00B35386"/>
    <w:rsid w:val="00B369A0"/>
    <w:rsid w:val="00B37605"/>
    <w:rsid w:val="00B403C8"/>
    <w:rsid w:val="00B4203B"/>
    <w:rsid w:val="00B42147"/>
    <w:rsid w:val="00B44198"/>
    <w:rsid w:val="00B4448D"/>
    <w:rsid w:val="00B44665"/>
    <w:rsid w:val="00B47DB9"/>
    <w:rsid w:val="00B513F2"/>
    <w:rsid w:val="00B54B1B"/>
    <w:rsid w:val="00B55C1F"/>
    <w:rsid w:val="00B57013"/>
    <w:rsid w:val="00B571FC"/>
    <w:rsid w:val="00B602D9"/>
    <w:rsid w:val="00B617AE"/>
    <w:rsid w:val="00B61FB5"/>
    <w:rsid w:val="00B65EF8"/>
    <w:rsid w:val="00B65F24"/>
    <w:rsid w:val="00B661C5"/>
    <w:rsid w:val="00B70FE2"/>
    <w:rsid w:val="00B72446"/>
    <w:rsid w:val="00B72C12"/>
    <w:rsid w:val="00B74D37"/>
    <w:rsid w:val="00B767E1"/>
    <w:rsid w:val="00B76F20"/>
    <w:rsid w:val="00B808B2"/>
    <w:rsid w:val="00B814D4"/>
    <w:rsid w:val="00B83AD1"/>
    <w:rsid w:val="00B84B23"/>
    <w:rsid w:val="00B84F56"/>
    <w:rsid w:val="00B8668A"/>
    <w:rsid w:val="00B869AC"/>
    <w:rsid w:val="00B86FC0"/>
    <w:rsid w:val="00B87A71"/>
    <w:rsid w:val="00B87B09"/>
    <w:rsid w:val="00B87B9D"/>
    <w:rsid w:val="00B87E45"/>
    <w:rsid w:val="00B90538"/>
    <w:rsid w:val="00B92BAB"/>
    <w:rsid w:val="00B945B9"/>
    <w:rsid w:val="00B976E4"/>
    <w:rsid w:val="00BA03F0"/>
    <w:rsid w:val="00BA0ADB"/>
    <w:rsid w:val="00BA4817"/>
    <w:rsid w:val="00BA50F4"/>
    <w:rsid w:val="00BA610E"/>
    <w:rsid w:val="00BB12FA"/>
    <w:rsid w:val="00BB2555"/>
    <w:rsid w:val="00BB520D"/>
    <w:rsid w:val="00BB78F9"/>
    <w:rsid w:val="00BC16A7"/>
    <w:rsid w:val="00BC1B73"/>
    <w:rsid w:val="00BC2FF6"/>
    <w:rsid w:val="00BC3192"/>
    <w:rsid w:val="00BC3525"/>
    <w:rsid w:val="00BC6C7F"/>
    <w:rsid w:val="00BC75AC"/>
    <w:rsid w:val="00BD0A15"/>
    <w:rsid w:val="00BD0A49"/>
    <w:rsid w:val="00BD45CD"/>
    <w:rsid w:val="00BD531F"/>
    <w:rsid w:val="00BD592F"/>
    <w:rsid w:val="00BE0A69"/>
    <w:rsid w:val="00BE1AE9"/>
    <w:rsid w:val="00BE1C3D"/>
    <w:rsid w:val="00BE2FBB"/>
    <w:rsid w:val="00BE4053"/>
    <w:rsid w:val="00BE4C1A"/>
    <w:rsid w:val="00BE4C23"/>
    <w:rsid w:val="00BE6985"/>
    <w:rsid w:val="00BE7253"/>
    <w:rsid w:val="00BF055A"/>
    <w:rsid w:val="00BF482B"/>
    <w:rsid w:val="00BF6A0D"/>
    <w:rsid w:val="00BF7175"/>
    <w:rsid w:val="00BF7C54"/>
    <w:rsid w:val="00C004CD"/>
    <w:rsid w:val="00C02095"/>
    <w:rsid w:val="00C028C2"/>
    <w:rsid w:val="00C0302E"/>
    <w:rsid w:val="00C03ADC"/>
    <w:rsid w:val="00C0452D"/>
    <w:rsid w:val="00C04D04"/>
    <w:rsid w:val="00C05055"/>
    <w:rsid w:val="00C05BD3"/>
    <w:rsid w:val="00C061EB"/>
    <w:rsid w:val="00C1010F"/>
    <w:rsid w:val="00C133D2"/>
    <w:rsid w:val="00C14A32"/>
    <w:rsid w:val="00C15682"/>
    <w:rsid w:val="00C22603"/>
    <w:rsid w:val="00C262C7"/>
    <w:rsid w:val="00C33870"/>
    <w:rsid w:val="00C375E6"/>
    <w:rsid w:val="00C41A96"/>
    <w:rsid w:val="00C42930"/>
    <w:rsid w:val="00C43BCB"/>
    <w:rsid w:val="00C458C7"/>
    <w:rsid w:val="00C46962"/>
    <w:rsid w:val="00C52F61"/>
    <w:rsid w:val="00C55BE1"/>
    <w:rsid w:val="00C55D2B"/>
    <w:rsid w:val="00C5600F"/>
    <w:rsid w:val="00C56C5A"/>
    <w:rsid w:val="00C57762"/>
    <w:rsid w:val="00C611A8"/>
    <w:rsid w:val="00C61310"/>
    <w:rsid w:val="00C627AD"/>
    <w:rsid w:val="00C62929"/>
    <w:rsid w:val="00C637F3"/>
    <w:rsid w:val="00C63DB2"/>
    <w:rsid w:val="00C660C3"/>
    <w:rsid w:val="00C7027E"/>
    <w:rsid w:val="00C7066C"/>
    <w:rsid w:val="00C70BDF"/>
    <w:rsid w:val="00C71424"/>
    <w:rsid w:val="00C72674"/>
    <w:rsid w:val="00C7447D"/>
    <w:rsid w:val="00C753D3"/>
    <w:rsid w:val="00C76098"/>
    <w:rsid w:val="00C767F2"/>
    <w:rsid w:val="00C77089"/>
    <w:rsid w:val="00C77BAE"/>
    <w:rsid w:val="00C77C3D"/>
    <w:rsid w:val="00C80195"/>
    <w:rsid w:val="00C80D8E"/>
    <w:rsid w:val="00C81E2F"/>
    <w:rsid w:val="00C8231F"/>
    <w:rsid w:val="00C82B07"/>
    <w:rsid w:val="00C8453C"/>
    <w:rsid w:val="00C853D7"/>
    <w:rsid w:val="00C86C0A"/>
    <w:rsid w:val="00C90138"/>
    <w:rsid w:val="00C96104"/>
    <w:rsid w:val="00C96492"/>
    <w:rsid w:val="00C96974"/>
    <w:rsid w:val="00C96982"/>
    <w:rsid w:val="00C969B9"/>
    <w:rsid w:val="00C97E99"/>
    <w:rsid w:val="00CA257C"/>
    <w:rsid w:val="00CA74E4"/>
    <w:rsid w:val="00CB0E79"/>
    <w:rsid w:val="00CB0F8C"/>
    <w:rsid w:val="00CB106C"/>
    <w:rsid w:val="00CB2FF5"/>
    <w:rsid w:val="00CB349A"/>
    <w:rsid w:val="00CB5E55"/>
    <w:rsid w:val="00CC1094"/>
    <w:rsid w:val="00CC4090"/>
    <w:rsid w:val="00CC67E6"/>
    <w:rsid w:val="00CC7FA8"/>
    <w:rsid w:val="00CD1F9A"/>
    <w:rsid w:val="00CD2661"/>
    <w:rsid w:val="00CD3522"/>
    <w:rsid w:val="00CD36FC"/>
    <w:rsid w:val="00CD420B"/>
    <w:rsid w:val="00CD4D2F"/>
    <w:rsid w:val="00CD62EC"/>
    <w:rsid w:val="00CD67AE"/>
    <w:rsid w:val="00CE0941"/>
    <w:rsid w:val="00CE1B98"/>
    <w:rsid w:val="00CE2716"/>
    <w:rsid w:val="00CE3422"/>
    <w:rsid w:val="00CE4CDF"/>
    <w:rsid w:val="00CE7493"/>
    <w:rsid w:val="00CF4F18"/>
    <w:rsid w:val="00CF5EDA"/>
    <w:rsid w:val="00D01A62"/>
    <w:rsid w:val="00D058FA"/>
    <w:rsid w:val="00D060B4"/>
    <w:rsid w:val="00D079D1"/>
    <w:rsid w:val="00D13049"/>
    <w:rsid w:val="00D13718"/>
    <w:rsid w:val="00D1722A"/>
    <w:rsid w:val="00D2051F"/>
    <w:rsid w:val="00D231FF"/>
    <w:rsid w:val="00D2466B"/>
    <w:rsid w:val="00D25739"/>
    <w:rsid w:val="00D26742"/>
    <w:rsid w:val="00D3042E"/>
    <w:rsid w:val="00D3072A"/>
    <w:rsid w:val="00D30A30"/>
    <w:rsid w:val="00D310A2"/>
    <w:rsid w:val="00D3457D"/>
    <w:rsid w:val="00D35CC9"/>
    <w:rsid w:val="00D36827"/>
    <w:rsid w:val="00D3728A"/>
    <w:rsid w:val="00D42264"/>
    <w:rsid w:val="00D43457"/>
    <w:rsid w:val="00D43739"/>
    <w:rsid w:val="00D43DA7"/>
    <w:rsid w:val="00D443A4"/>
    <w:rsid w:val="00D4558C"/>
    <w:rsid w:val="00D46593"/>
    <w:rsid w:val="00D4726B"/>
    <w:rsid w:val="00D472CD"/>
    <w:rsid w:val="00D476A0"/>
    <w:rsid w:val="00D50894"/>
    <w:rsid w:val="00D50C8E"/>
    <w:rsid w:val="00D51629"/>
    <w:rsid w:val="00D51FCF"/>
    <w:rsid w:val="00D53036"/>
    <w:rsid w:val="00D60E3E"/>
    <w:rsid w:val="00D620E2"/>
    <w:rsid w:val="00D62DCB"/>
    <w:rsid w:val="00D62E81"/>
    <w:rsid w:val="00D632CD"/>
    <w:rsid w:val="00D65421"/>
    <w:rsid w:val="00D6726C"/>
    <w:rsid w:val="00D674BC"/>
    <w:rsid w:val="00D67A77"/>
    <w:rsid w:val="00D67D50"/>
    <w:rsid w:val="00D70BFC"/>
    <w:rsid w:val="00D71A77"/>
    <w:rsid w:val="00D72C57"/>
    <w:rsid w:val="00D73F30"/>
    <w:rsid w:val="00D75374"/>
    <w:rsid w:val="00D7701F"/>
    <w:rsid w:val="00D80272"/>
    <w:rsid w:val="00D82625"/>
    <w:rsid w:val="00D8328F"/>
    <w:rsid w:val="00D83441"/>
    <w:rsid w:val="00D84E5B"/>
    <w:rsid w:val="00D90DC2"/>
    <w:rsid w:val="00D93B0B"/>
    <w:rsid w:val="00D94966"/>
    <w:rsid w:val="00D95C70"/>
    <w:rsid w:val="00D95EC8"/>
    <w:rsid w:val="00DA15E3"/>
    <w:rsid w:val="00DA24FB"/>
    <w:rsid w:val="00DA2631"/>
    <w:rsid w:val="00DA3445"/>
    <w:rsid w:val="00DA4492"/>
    <w:rsid w:val="00DA6269"/>
    <w:rsid w:val="00DA6BA3"/>
    <w:rsid w:val="00DB05AC"/>
    <w:rsid w:val="00DB1CE5"/>
    <w:rsid w:val="00DB4BB5"/>
    <w:rsid w:val="00DB72E2"/>
    <w:rsid w:val="00DB7817"/>
    <w:rsid w:val="00DC1481"/>
    <w:rsid w:val="00DC4517"/>
    <w:rsid w:val="00DC6FEC"/>
    <w:rsid w:val="00DC70A1"/>
    <w:rsid w:val="00DD1BD0"/>
    <w:rsid w:val="00DD25B4"/>
    <w:rsid w:val="00DD2EDD"/>
    <w:rsid w:val="00DD5316"/>
    <w:rsid w:val="00DD60B3"/>
    <w:rsid w:val="00DD766A"/>
    <w:rsid w:val="00DE013E"/>
    <w:rsid w:val="00DE0379"/>
    <w:rsid w:val="00DE0E0A"/>
    <w:rsid w:val="00DE185D"/>
    <w:rsid w:val="00DE1BF7"/>
    <w:rsid w:val="00DE1ED3"/>
    <w:rsid w:val="00DE219B"/>
    <w:rsid w:val="00DE2E3A"/>
    <w:rsid w:val="00DE4C57"/>
    <w:rsid w:val="00DE6C7A"/>
    <w:rsid w:val="00DE712B"/>
    <w:rsid w:val="00DF1D4C"/>
    <w:rsid w:val="00DF6196"/>
    <w:rsid w:val="00DF62FA"/>
    <w:rsid w:val="00DF7A4D"/>
    <w:rsid w:val="00E023B6"/>
    <w:rsid w:val="00E02851"/>
    <w:rsid w:val="00E031C8"/>
    <w:rsid w:val="00E0384D"/>
    <w:rsid w:val="00E05B6A"/>
    <w:rsid w:val="00E061EE"/>
    <w:rsid w:val="00E07547"/>
    <w:rsid w:val="00E07DD8"/>
    <w:rsid w:val="00E106FD"/>
    <w:rsid w:val="00E116AB"/>
    <w:rsid w:val="00E118C6"/>
    <w:rsid w:val="00E1330B"/>
    <w:rsid w:val="00E1398D"/>
    <w:rsid w:val="00E15BEE"/>
    <w:rsid w:val="00E21DD9"/>
    <w:rsid w:val="00E23D81"/>
    <w:rsid w:val="00E23F0C"/>
    <w:rsid w:val="00E252B9"/>
    <w:rsid w:val="00E26536"/>
    <w:rsid w:val="00E266EE"/>
    <w:rsid w:val="00E305E5"/>
    <w:rsid w:val="00E31D66"/>
    <w:rsid w:val="00E326B5"/>
    <w:rsid w:val="00E32C58"/>
    <w:rsid w:val="00E33F50"/>
    <w:rsid w:val="00E34402"/>
    <w:rsid w:val="00E348F7"/>
    <w:rsid w:val="00E3508E"/>
    <w:rsid w:val="00E35291"/>
    <w:rsid w:val="00E37234"/>
    <w:rsid w:val="00E37335"/>
    <w:rsid w:val="00E37C67"/>
    <w:rsid w:val="00E37D1E"/>
    <w:rsid w:val="00E40062"/>
    <w:rsid w:val="00E41775"/>
    <w:rsid w:val="00E42C40"/>
    <w:rsid w:val="00E4464F"/>
    <w:rsid w:val="00E4515D"/>
    <w:rsid w:val="00E45FA5"/>
    <w:rsid w:val="00E463B1"/>
    <w:rsid w:val="00E512C8"/>
    <w:rsid w:val="00E51EF3"/>
    <w:rsid w:val="00E5506C"/>
    <w:rsid w:val="00E57422"/>
    <w:rsid w:val="00E60777"/>
    <w:rsid w:val="00E60912"/>
    <w:rsid w:val="00E609CC"/>
    <w:rsid w:val="00E61F9E"/>
    <w:rsid w:val="00E645B8"/>
    <w:rsid w:val="00E64C2A"/>
    <w:rsid w:val="00E70BEC"/>
    <w:rsid w:val="00E73ADB"/>
    <w:rsid w:val="00E7466A"/>
    <w:rsid w:val="00E7491A"/>
    <w:rsid w:val="00E749E7"/>
    <w:rsid w:val="00E76014"/>
    <w:rsid w:val="00E828FC"/>
    <w:rsid w:val="00E82F2A"/>
    <w:rsid w:val="00E83D2B"/>
    <w:rsid w:val="00E8482D"/>
    <w:rsid w:val="00E8695F"/>
    <w:rsid w:val="00E8797F"/>
    <w:rsid w:val="00E90898"/>
    <w:rsid w:val="00E912AB"/>
    <w:rsid w:val="00E915C0"/>
    <w:rsid w:val="00E91D1B"/>
    <w:rsid w:val="00E924B2"/>
    <w:rsid w:val="00E92539"/>
    <w:rsid w:val="00E9413C"/>
    <w:rsid w:val="00E955DD"/>
    <w:rsid w:val="00E9571A"/>
    <w:rsid w:val="00E95CE5"/>
    <w:rsid w:val="00E960D4"/>
    <w:rsid w:val="00E97F56"/>
    <w:rsid w:val="00EA0F31"/>
    <w:rsid w:val="00EA12E6"/>
    <w:rsid w:val="00EA383F"/>
    <w:rsid w:val="00EA4AD0"/>
    <w:rsid w:val="00EA65AD"/>
    <w:rsid w:val="00EA6C90"/>
    <w:rsid w:val="00EA746B"/>
    <w:rsid w:val="00EA7533"/>
    <w:rsid w:val="00EA79E2"/>
    <w:rsid w:val="00EB4C1B"/>
    <w:rsid w:val="00EC3128"/>
    <w:rsid w:val="00EC392B"/>
    <w:rsid w:val="00EC4FD0"/>
    <w:rsid w:val="00EC59E1"/>
    <w:rsid w:val="00ED0180"/>
    <w:rsid w:val="00ED19D0"/>
    <w:rsid w:val="00ED3837"/>
    <w:rsid w:val="00EE245D"/>
    <w:rsid w:val="00EE51A0"/>
    <w:rsid w:val="00EE5BF1"/>
    <w:rsid w:val="00EE752B"/>
    <w:rsid w:val="00EE7DA6"/>
    <w:rsid w:val="00EF024D"/>
    <w:rsid w:val="00EF3F8E"/>
    <w:rsid w:val="00EF411B"/>
    <w:rsid w:val="00EF53C8"/>
    <w:rsid w:val="00F012A2"/>
    <w:rsid w:val="00F038FA"/>
    <w:rsid w:val="00F039CB"/>
    <w:rsid w:val="00F04C5C"/>
    <w:rsid w:val="00F04E5F"/>
    <w:rsid w:val="00F052FF"/>
    <w:rsid w:val="00F053DE"/>
    <w:rsid w:val="00F05BD3"/>
    <w:rsid w:val="00F05F4E"/>
    <w:rsid w:val="00F06DFD"/>
    <w:rsid w:val="00F10989"/>
    <w:rsid w:val="00F123EC"/>
    <w:rsid w:val="00F13FAD"/>
    <w:rsid w:val="00F13FE1"/>
    <w:rsid w:val="00F155CF"/>
    <w:rsid w:val="00F174A0"/>
    <w:rsid w:val="00F17DEE"/>
    <w:rsid w:val="00F216B2"/>
    <w:rsid w:val="00F2296B"/>
    <w:rsid w:val="00F230C9"/>
    <w:rsid w:val="00F24628"/>
    <w:rsid w:val="00F24B4F"/>
    <w:rsid w:val="00F24FDD"/>
    <w:rsid w:val="00F31531"/>
    <w:rsid w:val="00F349CA"/>
    <w:rsid w:val="00F34BE7"/>
    <w:rsid w:val="00F34C9F"/>
    <w:rsid w:val="00F361D1"/>
    <w:rsid w:val="00F36957"/>
    <w:rsid w:val="00F36ABC"/>
    <w:rsid w:val="00F36DF9"/>
    <w:rsid w:val="00F36F6A"/>
    <w:rsid w:val="00F37E49"/>
    <w:rsid w:val="00F4026A"/>
    <w:rsid w:val="00F40B3B"/>
    <w:rsid w:val="00F41E48"/>
    <w:rsid w:val="00F434B1"/>
    <w:rsid w:val="00F435A0"/>
    <w:rsid w:val="00F4377D"/>
    <w:rsid w:val="00F4523A"/>
    <w:rsid w:val="00F46320"/>
    <w:rsid w:val="00F46CE2"/>
    <w:rsid w:val="00F51F72"/>
    <w:rsid w:val="00F52362"/>
    <w:rsid w:val="00F53839"/>
    <w:rsid w:val="00F552EE"/>
    <w:rsid w:val="00F571A9"/>
    <w:rsid w:val="00F57B52"/>
    <w:rsid w:val="00F62857"/>
    <w:rsid w:val="00F645C2"/>
    <w:rsid w:val="00F6638D"/>
    <w:rsid w:val="00F665EB"/>
    <w:rsid w:val="00F67302"/>
    <w:rsid w:val="00F67FE4"/>
    <w:rsid w:val="00F70679"/>
    <w:rsid w:val="00F719E6"/>
    <w:rsid w:val="00F723DC"/>
    <w:rsid w:val="00F73B83"/>
    <w:rsid w:val="00F74A71"/>
    <w:rsid w:val="00F764CA"/>
    <w:rsid w:val="00F76CE0"/>
    <w:rsid w:val="00F76D41"/>
    <w:rsid w:val="00F775CD"/>
    <w:rsid w:val="00F80B02"/>
    <w:rsid w:val="00F8138B"/>
    <w:rsid w:val="00F82431"/>
    <w:rsid w:val="00F828E2"/>
    <w:rsid w:val="00F84350"/>
    <w:rsid w:val="00F8707D"/>
    <w:rsid w:val="00F90822"/>
    <w:rsid w:val="00F92295"/>
    <w:rsid w:val="00F922E4"/>
    <w:rsid w:val="00F92B4C"/>
    <w:rsid w:val="00F9451B"/>
    <w:rsid w:val="00F97518"/>
    <w:rsid w:val="00F97682"/>
    <w:rsid w:val="00FA23DB"/>
    <w:rsid w:val="00FA2D5F"/>
    <w:rsid w:val="00FA47B7"/>
    <w:rsid w:val="00FA75B2"/>
    <w:rsid w:val="00FB0D85"/>
    <w:rsid w:val="00FB34C0"/>
    <w:rsid w:val="00FB55A3"/>
    <w:rsid w:val="00FB6C6D"/>
    <w:rsid w:val="00FC0BE1"/>
    <w:rsid w:val="00FC0F71"/>
    <w:rsid w:val="00FC15E0"/>
    <w:rsid w:val="00FC1ACA"/>
    <w:rsid w:val="00FC213B"/>
    <w:rsid w:val="00FC2B7A"/>
    <w:rsid w:val="00FC3B15"/>
    <w:rsid w:val="00FC3F7C"/>
    <w:rsid w:val="00FC4EBB"/>
    <w:rsid w:val="00FC51C0"/>
    <w:rsid w:val="00FC5C2E"/>
    <w:rsid w:val="00FD0D30"/>
    <w:rsid w:val="00FD0D76"/>
    <w:rsid w:val="00FD0DD7"/>
    <w:rsid w:val="00FD18E9"/>
    <w:rsid w:val="00FD20C5"/>
    <w:rsid w:val="00FD2B0C"/>
    <w:rsid w:val="00FD33D2"/>
    <w:rsid w:val="00FD4DFC"/>
    <w:rsid w:val="00FD71F9"/>
    <w:rsid w:val="00FE4E21"/>
    <w:rsid w:val="00FE5F2E"/>
    <w:rsid w:val="00FE6636"/>
    <w:rsid w:val="00FE683E"/>
    <w:rsid w:val="00FF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0041E"/>
  <w15:chartTrackingRefBased/>
  <w15:docId w15:val="{785C12B9-6704-4C02-9DB0-C3D6D573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8"/>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7"/>
    <w:qFormat/>
    <w:rsid w:val="00F4026A"/>
    <w:pPr>
      <w:widowControl w:val="0"/>
      <w:jc w:val="both"/>
    </w:pPr>
    <w:rPr>
      <w:rFonts w:ascii="Times New Roman" w:eastAsia="宋体" w:hAnsi="Times New Roman" w:cs="Times New Roman"/>
      <w:szCs w:val="24"/>
    </w:rPr>
  </w:style>
  <w:style w:type="paragraph" w:styleId="1">
    <w:name w:val="heading 1"/>
    <w:next w:val="0"/>
    <w:link w:val="10"/>
    <w:autoRedefine/>
    <w:uiPriority w:val="2"/>
    <w:qFormat/>
    <w:rsid w:val="00F4026A"/>
    <w:pPr>
      <w:keepNext/>
      <w:keepLines/>
      <w:numPr>
        <w:numId w:val="35"/>
      </w:numPr>
      <w:spacing w:after="120"/>
      <w:contextualSpacing/>
      <w:jc w:val="center"/>
      <w:outlineLvl w:val="0"/>
    </w:pPr>
    <w:rPr>
      <w:rFonts w:ascii="Times New Roman" w:eastAsiaTheme="majorEastAsia" w:hAnsi="Times New Roman"/>
      <w:bCs/>
      <w:kern w:val="44"/>
      <w:sz w:val="32"/>
      <w:szCs w:val="44"/>
    </w:rPr>
  </w:style>
  <w:style w:type="paragraph" w:styleId="2">
    <w:name w:val="heading 2"/>
    <w:next w:val="0"/>
    <w:link w:val="20"/>
    <w:autoRedefine/>
    <w:uiPriority w:val="3"/>
    <w:qFormat/>
    <w:rsid w:val="00A87483"/>
    <w:pPr>
      <w:keepNext/>
      <w:keepLines/>
      <w:numPr>
        <w:ilvl w:val="1"/>
        <w:numId w:val="35"/>
      </w:numPr>
      <w:wordWrap w:val="0"/>
      <w:spacing w:before="240"/>
      <w:ind w:firstLineChars="200" w:firstLine="200"/>
      <w:contextualSpacing/>
      <w:jc w:val="both"/>
      <w:outlineLvl w:val="1"/>
    </w:pPr>
    <w:rPr>
      <w:rFonts w:ascii="Times New Roman" w:hAnsi="Times New Roman" w:cstheme="majorBidi"/>
      <w:bCs/>
      <w:sz w:val="24"/>
      <w:szCs w:val="32"/>
    </w:rPr>
  </w:style>
  <w:style w:type="paragraph" w:styleId="3">
    <w:name w:val="heading 3"/>
    <w:next w:val="0"/>
    <w:link w:val="30"/>
    <w:autoRedefine/>
    <w:uiPriority w:val="4"/>
    <w:qFormat/>
    <w:rsid w:val="00F4026A"/>
    <w:pPr>
      <w:keepNext/>
      <w:keepLines/>
      <w:numPr>
        <w:ilvl w:val="2"/>
        <w:numId w:val="35"/>
      </w:numPr>
      <w:wordWrap w:val="0"/>
      <w:spacing w:before="120"/>
      <w:ind w:firstLineChars="200" w:firstLine="200"/>
      <w:contextualSpacing/>
      <w:jc w:val="both"/>
      <w:outlineLvl w:val="2"/>
    </w:pPr>
    <w:rPr>
      <w:rFonts w:ascii="Times New Roman" w:hAnsi="Times New Roman"/>
      <w:bCs/>
      <w:sz w:val="24"/>
      <w:szCs w:val="32"/>
    </w:rPr>
  </w:style>
  <w:style w:type="paragraph" w:styleId="4">
    <w:name w:val="heading 4"/>
    <w:next w:val="0"/>
    <w:link w:val="40"/>
    <w:autoRedefine/>
    <w:uiPriority w:val="5"/>
    <w:unhideWhenUsed/>
    <w:qFormat/>
    <w:rsid w:val="00102D7F"/>
    <w:pPr>
      <w:keepNext/>
      <w:keepLines/>
      <w:numPr>
        <w:ilvl w:val="3"/>
        <w:numId w:val="35"/>
      </w:numPr>
      <w:wordWrap w:val="0"/>
      <w:ind w:firstLineChars="200" w:firstLine="200"/>
      <w:contextualSpacing/>
      <w:jc w:val="both"/>
      <w:outlineLvl w:val="3"/>
    </w:pPr>
    <w:rPr>
      <w:rFonts w:cstheme="majorBidi"/>
      <w:bCs/>
      <w:sz w:val="24"/>
      <w:szCs w:val="28"/>
    </w:rPr>
  </w:style>
  <w:style w:type="paragraph" w:styleId="5">
    <w:name w:val="heading 5"/>
    <w:basedOn w:val="a0"/>
    <w:next w:val="a0"/>
    <w:link w:val="50"/>
    <w:uiPriority w:val="9"/>
    <w:semiHidden/>
    <w:rsid w:val="009D6500"/>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2"/>
    <w:rsid w:val="00F4026A"/>
    <w:rPr>
      <w:rFonts w:ascii="Times New Roman" w:eastAsiaTheme="majorEastAsia" w:hAnsi="Times New Roman"/>
      <w:bCs/>
      <w:kern w:val="44"/>
      <w:sz w:val="32"/>
      <w:szCs w:val="44"/>
    </w:rPr>
  </w:style>
  <w:style w:type="character" w:customStyle="1" w:styleId="20">
    <w:name w:val="标题 2 字符"/>
    <w:basedOn w:val="a1"/>
    <w:link w:val="2"/>
    <w:uiPriority w:val="3"/>
    <w:rsid w:val="00A87483"/>
    <w:rPr>
      <w:rFonts w:ascii="Times New Roman" w:hAnsi="Times New Roman" w:cstheme="majorBidi"/>
      <w:bCs/>
      <w:sz w:val="24"/>
      <w:szCs w:val="32"/>
    </w:rPr>
  </w:style>
  <w:style w:type="character" w:customStyle="1" w:styleId="30">
    <w:name w:val="标题 3 字符"/>
    <w:basedOn w:val="a1"/>
    <w:link w:val="3"/>
    <w:uiPriority w:val="4"/>
    <w:rsid w:val="00F4026A"/>
    <w:rPr>
      <w:rFonts w:ascii="Times New Roman" w:hAnsi="Times New Roman"/>
      <w:bCs/>
      <w:sz w:val="24"/>
      <w:szCs w:val="32"/>
    </w:rPr>
  </w:style>
  <w:style w:type="table" w:styleId="a4">
    <w:name w:val="Grid Table Light"/>
    <w:basedOn w:val="a2"/>
    <w:uiPriority w:val="40"/>
    <w:rsid w:val="00903303"/>
    <w:pPr>
      <w:jc w:val="both"/>
    </w:pPr>
    <w:rPr>
      <w:rFonts w:ascii="Times New Roman" w:eastAsia="宋体"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5">
    <w:name w:val="header"/>
    <w:basedOn w:val="a0"/>
    <w:link w:val="a6"/>
    <w:uiPriority w:val="99"/>
    <w:unhideWhenUsed/>
    <w:rsid w:val="0003686D"/>
    <w:pPr>
      <w:pBdr>
        <w:bottom w:val="single" w:sz="6" w:space="1" w:color="auto"/>
      </w:pBdr>
      <w:tabs>
        <w:tab w:val="center" w:pos="4153"/>
        <w:tab w:val="right" w:pos="8306"/>
      </w:tabs>
      <w:snapToGrid w:val="0"/>
    </w:pPr>
    <w:rPr>
      <w:szCs w:val="18"/>
    </w:rPr>
  </w:style>
  <w:style w:type="character" w:customStyle="1" w:styleId="a6">
    <w:name w:val="页眉 字符"/>
    <w:basedOn w:val="a1"/>
    <w:link w:val="a5"/>
    <w:uiPriority w:val="99"/>
    <w:rsid w:val="0003686D"/>
    <w:rPr>
      <w:rFonts w:eastAsia="宋体"/>
      <w:szCs w:val="18"/>
    </w:rPr>
  </w:style>
  <w:style w:type="paragraph" w:styleId="a7">
    <w:name w:val="footer"/>
    <w:basedOn w:val="a0"/>
    <w:link w:val="a8"/>
    <w:uiPriority w:val="99"/>
    <w:unhideWhenUsed/>
    <w:qFormat/>
    <w:rsid w:val="0003686D"/>
    <w:pPr>
      <w:tabs>
        <w:tab w:val="center" w:pos="4153"/>
        <w:tab w:val="right" w:pos="8306"/>
      </w:tabs>
      <w:snapToGrid w:val="0"/>
    </w:pPr>
  </w:style>
  <w:style w:type="character" w:customStyle="1" w:styleId="a8">
    <w:name w:val="页脚 字符"/>
    <w:basedOn w:val="a1"/>
    <w:link w:val="a7"/>
    <w:uiPriority w:val="99"/>
    <w:qFormat/>
    <w:rsid w:val="0003686D"/>
    <w:rPr>
      <w:rFonts w:eastAsia="宋体"/>
    </w:rPr>
  </w:style>
  <w:style w:type="numbering" w:customStyle="1" w:styleId="a">
    <w:name w:val="论文编号"/>
    <w:uiPriority w:val="99"/>
    <w:rsid w:val="006A1BF9"/>
    <w:pPr>
      <w:numPr>
        <w:numId w:val="35"/>
      </w:numPr>
    </w:pPr>
  </w:style>
  <w:style w:type="paragraph" w:styleId="a9">
    <w:name w:val="List Paragraph"/>
    <w:basedOn w:val="a0"/>
    <w:uiPriority w:val="34"/>
    <w:semiHidden/>
    <w:qFormat/>
    <w:rsid w:val="00E45FA5"/>
    <w:pPr>
      <w:ind w:firstLineChars="200" w:firstLine="420"/>
    </w:pPr>
  </w:style>
  <w:style w:type="paragraph" w:customStyle="1" w:styleId="0">
    <w:name w:val="0_缩进正文"/>
    <w:link w:val="00"/>
    <w:qFormat/>
    <w:rsid w:val="00E3508E"/>
    <w:pPr>
      <w:widowControl w:val="0"/>
      <w:spacing w:line="400" w:lineRule="exact"/>
      <w:ind w:firstLineChars="200" w:firstLine="200"/>
      <w:contextualSpacing/>
      <w:jc w:val="both"/>
    </w:pPr>
    <w:rPr>
      <w:sz w:val="24"/>
    </w:rPr>
  </w:style>
  <w:style w:type="character" w:customStyle="1" w:styleId="00">
    <w:name w:val="0_缩进正文 字符"/>
    <w:basedOn w:val="a1"/>
    <w:link w:val="0"/>
    <w:rsid w:val="00E3508E"/>
    <w:rPr>
      <w:sz w:val="24"/>
    </w:rPr>
  </w:style>
  <w:style w:type="table" w:styleId="aa">
    <w:name w:val="Table Grid"/>
    <w:aliases w:val="三线表"/>
    <w:basedOn w:val="a2"/>
    <w:uiPriority w:val="39"/>
    <w:rsid w:val="006E7B3D"/>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b">
    <w:name w:val="图片居中"/>
    <w:next w:val="0"/>
    <w:link w:val="ac"/>
    <w:uiPriority w:val="6"/>
    <w:qFormat/>
    <w:rsid w:val="008D6509"/>
    <w:pPr>
      <w:keepNext/>
      <w:jc w:val="center"/>
    </w:pPr>
  </w:style>
  <w:style w:type="character" w:customStyle="1" w:styleId="ac">
    <w:name w:val="图片居中 字符"/>
    <w:basedOn w:val="a1"/>
    <w:link w:val="ab"/>
    <w:uiPriority w:val="6"/>
    <w:rsid w:val="006E7B3D"/>
  </w:style>
  <w:style w:type="paragraph" w:styleId="TOC">
    <w:name w:val="TOC Heading"/>
    <w:basedOn w:val="1"/>
    <w:next w:val="a0"/>
    <w:uiPriority w:val="39"/>
    <w:semiHidden/>
    <w:qFormat/>
    <w:rsid w:val="00726001"/>
    <w:pPr>
      <w:numPr>
        <w:numId w:val="0"/>
      </w:numPr>
      <w:spacing w:before="240" w:line="259" w:lineRule="auto"/>
      <w:jc w:val="left"/>
      <w:outlineLvl w:val="9"/>
    </w:pPr>
    <w:rPr>
      <w:rFonts w:asciiTheme="majorHAnsi" w:hAnsiTheme="majorHAnsi" w:cstheme="majorBidi"/>
      <w:b/>
      <w:bCs w:val="0"/>
      <w:color w:val="2F5496" w:themeColor="accent1" w:themeShade="BF"/>
      <w:kern w:val="0"/>
      <w:szCs w:val="32"/>
    </w:rPr>
  </w:style>
  <w:style w:type="paragraph" w:styleId="TOC1">
    <w:name w:val="toc 1"/>
    <w:basedOn w:val="a0"/>
    <w:next w:val="a0"/>
    <w:autoRedefine/>
    <w:uiPriority w:val="39"/>
    <w:unhideWhenUsed/>
    <w:rsid w:val="000B489E"/>
    <w:pPr>
      <w:tabs>
        <w:tab w:val="right" w:leader="dot" w:pos="9240"/>
      </w:tabs>
      <w:spacing w:before="120" w:line="400" w:lineRule="exact"/>
    </w:pPr>
    <w:rPr>
      <w:rFonts w:eastAsia="黑体"/>
      <w:sz w:val="24"/>
    </w:rPr>
  </w:style>
  <w:style w:type="paragraph" w:styleId="TOC2">
    <w:name w:val="toc 2"/>
    <w:basedOn w:val="a0"/>
    <w:next w:val="a0"/>
    <w:autoRedefine/>
    <w:uiPriority w:val="39"/>
    <w:unhideWhenUsed/>
    <w:rsid w:val="000B489E"/>
    <w:pPr>
      <w:tabs>
        <w:tab w:val="right" w:leader="dot" w:pos="9240"/>
      </w:tabs>
      <w:spacing w:line="400" w:lineRule="exact"/>
      <w:ind w:leftChars="100" w:left="100"/>
    </w:pPr>
    <w:rPr>
      <w:sz w:val="24"/>
    </w:rPr>
  </w:style>
  <w:style w:type="paragraph" w:styleId="TOC3">
    <w:name w:val="toc 3"/>
    <w:basedOn w:val="a0"/>
    <w:next w:val="a0"/>
    <w:autoRedefine/>
    <w:uiPriority w:val="39"/>
    <w:unhideWhenUsed/>
    <w:rsid w:val="000B489E"/>
    <w:pPr>
      <w:tabs>
        <w:tab w:val="right" w:leader="dot" w:pos="9240"/>
      </w:tabs>
      <w:spacing w:line="400" w:lineRule="exact"/>
      <w:ind w:leftChars="200" w:left="420"/>
    </w:pPr>
    <w:rPr>
      <w:sz w:val="24"/>
    </w:rPr>
  </w:style>
  <w:style w:type="character" w:styleId="ad">
    <w:name w:val="Hyperlink"/>
    <w:basedOn w:val="a1"/>
    <w:uiPriority w:val="99"/>
    <w:unhideWhenUsed/>
    <w:rsid w:val="00726001"/>
    <w:rPr>
      <w:color w:val="0563C1" w:themeColor="hyperlink"/>
      <w:u w:val="single"/>
    </w:rPr>
  </w:style>
  <w:style w:type="character" w:styleId="ae">
    <w:name w:val="Placeholder Text"/>
    <w:basedOn w:val="a1"/>
    <w:uiPriority w:val="99"/>
    <w:semiHidden/>
    <w:rsid w:val="006013BE"/>
    <w:rPr>
      <w:color w:val="808080"/>
    </w:rPr>
  </w:style>
  <w:style w:type="paragraph" w:styleId="af">
    <w:name w:val="annotation text"/>
    <w:basedOn w:val="a0"/>
    <w:link w:val="af0"/>
    <w:uiPriority w:val="4"/>
    <w:semiHidden/>
    <w:rsid w:val="00532B68"/>
    <w:pPr>
      <w:jc w:val="left"/>
    </w:pPr>
    <w:rPr>
      <w:szCs w:val="20"/>
    </w:rPr>
  </w:style>
  <w:style w:type="character" w:customStyle="1" w:styleId="af0">
    <w:name w:val="批注文字 字符"/>
    <w:basedOn w:val="a1"/>
    <w:link w:val="af"/>
    <w:uiPriority w:val="4"/>
    <w:semiHidden/>
    <w:rsid w:val="009E3ED1"/>
    <w:rPr>
      <w:rFonts w:ascii="Times New Roman" w:eastAsia="宋体" w:hAnsi="Times New Roman" w:cs="Times New Roman"/>
      <w:szCs w:val="20"/>
    </w:rPr>
  </w:style>
  <w:style w:type="paragraph" w:styleId="TOC4">
    <w:name w:val="toc 4"/>
    <w:basedOn w:val="a0"/>
    <w:next w:val="a0"/>
    <w:autoRedefine/>
    <w:uiPriority w:val="39"/>
    <w:unhideWhenUsed/>
    <w:rsid w:val="000B489E"/>
    <w:pPr>
      <w:tabs>
        <w:tab w:val="right" w:leader="dot" w:pos="9240"/>
      </w:tabs>
      <w:spacing w:line="400" w:lineRule="exact"/>
      <w:ind w:leftChars="300" w:left="300"/>
    </w:pPr>
    <w:rPr>
      <w:sz w:val="24"/>
    </w:rPr>
  </w:style>
  <w:style w:type="table" w:customStyle="1" w:styleId="af1">
    <w:name w:val="无边框表格"/>
    <w:basedOn w:val="a2"/>
    <w:uiPriority w:val="99"/>
    <w:rsid w:val="00E3508E"/>
    <w:pPr>
      <w:contextualSpacing/>
    </w:pPr>
    <w:tblPr/>
  </w:style>
  <w:style w:type="paragraph" w:styleId="af2">
    <w:name w:val="caption"/>
    <w:basedOn w:val="a0"/>
    <w:next w:val="a0"/>
    <w:uiPriority w:val="35"/>
    <w:semiHidden/>
    <w:unhideWhenUsed/>
    <w:qFormat/>
    <w:rsid w:val="00656051"/>
    <w:rPr>
      <w:rFonts w:asciiTheme="majorHAnsi" w:eastAsia="黑体" w:hAnsiTheme="majorHAnsi" w:cstheme="majorBidi"/>
      <w:sz w:val="20"/>
      <w:szCs w:val="20"/>
    </w:rPr>
  </w:style>
  <w:style w:type="character" w:styleId="af3">
    <w:name w:val="FollowedHyperlink"/>
    <w:basedOn w:val="a1"/>
    <w:uiPriority w:val="99"/>
    <w:semiHidden/>
    <w:unhideWhenUsed/>
    <w:rsid w:val="00FD71F9"/>
    <w:rPr>
      <w:color w:val="954F72" w:themeColor="followedHyperlink"/>
      <w:u w:val="single"/>
    </w:rPr>
  </w:style>
  <w:style w:type="character" w:customStyle="1" w:styleId="40">
    <w:name w:val="标题 4 字符"/>
    <w:basedOn w:val="a1"/>
    <w:link w:val="4"/>
    <w:uiPriority w:val="5"/>
    <w:rsid w:val="00102D7F"/>
    <w:rPr>
      <w:rFonts w:cstheme="majorBidi"/>
      <w:bCs/>
      <w:sz w:val="24"/>
      <w:szCs w:val="28"/>
    </w:rPr>
  </w:style>
  <w:style w:type="paragraph" w:customStyle="1" w:styleId="24">
    <w:name w:val="段前24磅"/>
    <w:next w:val="0"/>
    <w:link w:val="240"/>
    <w:uiPriority w:val="1"/>
    <w:qFormat/>
    <w:rsid w:val="0003686D"/>
    <w:pPr>
      <w:spacing w:line="360" w:lineRule="auto"/>
      <w:jc w:val="center"/>
    </w:pPr>
    <w:rPr>
      <w:sz w:val="24"/>
    </w:rPr>
  </w:style>
  <w:style w:type="character" w:customStyle="1" w:styleId="50">
    <w:name w:val="标题 5 字符"/>
    <w:basedOn w:val="a1"/>
    <w:link w:val="5"/>
    <w:uiPriority w:val="9"/>
    <w:semiHidden/>
    <w:rsid w:val="009D6500"/>
    <w:rPr>
      <w:b/>
      <w:bCs/>
      <w:sz w:val="28"/>
      <w:szCs w:val="28"/>
    </w:rPr>
  </w:style>
  <w:style w:type="character" w:customStyle="1" w:styleId="240">
    <w:name w:val="段前24磅 字符"/>
    <w:basedOn w:val="00"/>
    <w:link w:val="24"/>
    <w:uiPriority w:val="1"/>
    <w:rsid w:val="002A3CB9"/>
    <w:rPr>
      <w:sz w:val="24"/>
    </w:rPr>
  </w:style>
  <w:style w:type="paragraph" w:styleId="TOC5">
    <w:name w:val="toc 5"/>
    <w:basedOn w:val="a0"/>
    <w:next w:val="a0"/>
    <w:autoRedefine/>
    <w:uiPriority w:val="39"/>
    <w:unhideWhenUsed/>
    <w:rsid w:val="009D6500"/>
    <w:pPr>
      <w:tabs>
        <w:tab w:val="right" w:leader="dot" w:pos="8302"/>
      </w:tabs>
      <w:spacing w:line="40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5655">
      <w:bodyDiv w:val="1"/>
      <w:marLeft w:val="0"/>
      <w:marRight w:val="0"/>
      <w:marTop w:val="0"/>
      <w:marBottom w:val="0"/>
      <w:divBdr>
        <w:top w:val="none" w:sz="0" w:space="0" w:color="auto"/>
        <w:left w:val="none" w:sz="0" w:space="0" w:color="auto"/>
        <w:bottom w:val="none" w:sz="0" w:space="0" w:color="auto"/>
        <w:right w:val="none" w:sz="0" w:space="0" w:color="auto"/>
      </w:divBdr>
    </w:div>
    <w:div w:id="197277884">
      <w:bodyDiv w:val="1"/>
      <w:marLeft w:val="0"/>
      <w:marRight w:val="0"/>
      <w:marTop w:val="0"/>
      <w:marBottom w:val="0"/>
      <w:divBdr>
        <w:top w:val="none" w:sz="0" w:space="0" w:color="auto"/>
        <w:left w:val="none" w:sz="0" w:space="0" w:color="auto"/>
        <w:bottom w:val="none" w:sz="0" w:space="0" w:color="auto"/>
        <w:right w:val="none" w:sz="0" w:space="0" w:color="auto"/>
      </w:divBdr>
    </w:div>
    <w:div w:id="205021347">
      <w:bodyDiv w:val="1"/>
      <w:marLeft w:val="0"/>
      <w:marRight w:val="0"/>
      <w:marTop w:val="0"/>
      <w:marBottom w:val="0"/>
      <w:divBdr>
        <w:top w:val="none" w:sz="0" w:space="0" w:color="auto"/>
        <w:left w:val="none" w:sz="0" w:space="0" w:color="auto"/>
        <w:bottom w:val="none" w:sz="0" w:space="0" w:color="auto"/>
        <w:right w:val="none" w:sz="0" w:space="0" w:color="auto"/>
      </w:divBdr>
    </w:div>
    <w:div w:id="525366998">
      <w:bodyDiv w:val="1"/>
      <w:marLeft w:val="0"/>
      <w:marRight w:val="0"/>
      <w:marTop w:val="0"/>
      <w:marBottom w:val="0"/>
      <w:divBdr>
        <w:top w:val="none" w:sz="0" w:space="0" w:color="auto"/>
        <w:left w:val="none" w:sz="0" w:space="0" w:color="auto"/>
        <w:bottom w:val="none" w:sz="0" w:space="0" w:color="auto"/>
        <w:right w:val="none" w:sz="0" w:space="0" w:color="auto"/>
      </w:divBdr>
    </w:div>
    <w:div w:id="163402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默认">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6A87-3416-4061-A834-A403CC76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登记文书</Template>
  <TotalTime>93</TotalTime>
  <Pages>13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dc:creator>
  <cp:keywords/>
  <dc:description/>
  <cp:lastModifiedBy>i A</cp:lastModifiedBy>
  <cp:revision>20</cp:revision>
  <cp:lastPrinted>2022-10-09T12:22:00Z</cp:lastPrinted>
  <dcterms:created xsi:type="dcterms:W3CDTF">2024-12-05T12:17:00Z</dcterms:created>
  <dcterms:modified xsi:type="dcterms:W3CDTF">2024-12-25T09:33:00Z</dcterms:modified>
</cp:coreProperties>
</file>